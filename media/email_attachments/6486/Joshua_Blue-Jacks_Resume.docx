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RDefault="00AE7BF1" w:rsidP="00913946">
            <w:pPr>
              <w:pStyle w:val="Title"/>
            </w:pPr>
            <w:r>
              <w:t>Joshua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Blue-jack</w:t>
            </w:r>
          </w:p>
          <w:p w:rsidR="00692703" w:rsidRPr="00CF1A49" w:rsidRDefault="00AE7BF1" w:rsidP="00913946">
            <w:pPr>
              <w:pStyle w:val="ContactInfo"/>
              <w:contextualSpacing w:val="0"/>
            </w:pPr>
            <w:r>
              <w:t>10 Bond Street Trademore Estate, Apo Abuja, Nigeria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CF196854BCE542AA9F48063B7DC49D7F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09066243013</w:t>
            </w:r>
          </w:p>
          <w:p w:rsidR="00692703" w:rsidRPr="00CF1A49" w:rsidRDefault="00AE7BF1" w:rsidP="00AE7BF1">
            <w:pPr>
              <w:pStyle w:val="ContactInfoEmphasis"/>
              <w:contextualSpacing w:val="0"/>
            </w:pPr>
            <w:r>
              <w:t>tamunokrobluejack@gmail.com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199CD71C62684FB489DED0A5491FC654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7" w:tgtFrame="_blank" w:history="1">
              <w:r w:rsidRPr="00AE7BF1">
                <w:rPr>
                  <w:rFonts w:ascii="Arial" w:hAnsi="Arial" w:cs="Arial"/>
                  <w:b w:val="0"/>
                  <w:color w:val="1155CC"/>
                  <w:u w:val="single"/>
                  <w:shd w:val="clear" w:color="auto" w:fill="FFFFFF"/>
                </w:rPr>
                <w:t>https://www.linkedin.com/in/joshua-blue-jack-45013719b</w:t>
              </w:r>
            </w:hyperlink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759871761"/>
                <w:placeholder>
                  <w:docPart w:val="0315C1334F2F4C3A8F25F9A48DB1CBBF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+2349066243013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677BC9" w:rsidRDefault="00677BC9" w:rsidP="00677BC9">
            <w:r>
              <w:t xml:space="preserve">Software Engineer, motivated in offering Technical skills applying problem solving abilities, through the application of advanced education and training in Web Development with Computer and Information Technology in </w:t>
            </w:r>
            <w:r w:rsidR="00F94AE2">
              <w:t xml:space="preserve">a </w:t>
            </w:r>
            <w:r>
              <w:t>business setting.</w:t>
            </w:r>
          </w:p>
          <w:p w:rsidR="001755A8" w:rsidRPr="00CF1A49" w:rsidRDefault="00677BC9" w:rsidP="00677BC9">
            <w:r>
              <w:t>Proficient in Software development, Project Management and supporting team needs for efficiency and performance enhancement in business development.</w:t>
            </w:r>
          </w:p>
        </w:tc>
      </w:tr>
    </w:tbl>
    <w:p w:rsidR="004E01EB" w:rsidRPr="00CF1A49" w:rsidRDefault="00930A9D" w:rsidP="004E01EB">
      <w:pPr>
        <w:pStyle w:val="Heading1"/>
      </w:pPr>
      <w:r>
        <w:t>work 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5E4252">
        <w:trPr>
          <w:trHeight w:val="3908"/>
        </w:trPr>
        <w:tc>
          <w:tcPr>
            <w:tcW w:w="9355" w:type="dxa"/>
          </w:tcPr>
          <w:p w:rsidR="001D0BF1" w:rsidRPr="00CF1A49" w:rsidRDefault="001271FD" w:rsidP="001D0BF1">
            <w:pPr>
              <w:pStyle w:val="Heading3"/>
              <w:contextualSpacing w:val="0"/>
              <w:outlineLvl w:val="2"/>
            </w:pPr>
            <w:r>
              <w:t>march</w:t>
            </w:r>
            <w:r w:rsidR="001D0BF1" w:rsidRPr="00CF1A49">
              <w:t xml:space="preserve"> – </w:t>
            </w:r>
            <w:r>
              <w:t>august 2020</w:t>
            </w:r>
          </w:p>
          <w:p w:rsidR="001D0BF1" w:rsidRPr="00CF1A49" w:rsidRDefault="001271FD" w:rsidP="001D0BF1">
            <w:pPr>
              <w:pStyle w:val="Heading2"/>
              <w:contextualSpacing w:val="0"/>
              <w:outlineLvl w:val="1"/>
            </w:pPr>
            <w:r>
              <w:t>intern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office machine nigeria limited</w:t>
            </w:r>
            <w:r w:rsidR="00C6553A">
              <w:rPr>
                <w:rStyle w:val="SubtleReference"/>
              </w:rPr>
              <w:t xml:space="preserve"> (omnl)</w:t>
            </w:r>
          </w:p>
          <w:p w:rsidR="001271FD" w:rsidRDefault="001271FD" w:rsidP="001271FD">
            <w:pPr>
              <w:pStyle w:val="ListParagraph"/>
              <w:numPr>
                <w:ilvl w:val="0"/>
                <w:numId w:val="14"/>
              </w:numPr>
            </w:pPr>
            <w:r>
              <w:t>Managed continuous improvement initiatives to drive gains in quality, flow and output.</w:t>
            </w:r>
          </w:p>
          <w:p w:rsidR="001271FD" w:rsidRDefault="001271FD" w:rsidP="001271FD">
            <w:pPr>
              <w:pStyle w:val="ListParagraph"/>
              <w:numPr>
                <w:ilvl w:val="0"/>
                <w:numId w:val="14"/>
              </w:numPr>
            </w:pPr>
            <w:r>
              <w:t>Planned, organized and managed operations, including ordering materials and supplies, workflow management and timely production.</w:t>
            </w:r>
          </w:p>
          <w:p w:rsidR="001271FD" w:rsidRDefault="001271FD" w:rsidP="001271FD">
            <w:pPr>
              <w:pStyle w:val="ListParagraph"/>
              <w:numPr>
                <w:ilvl w:val="0"/>
                <w:numId w:val="14"/>
              </w:numPr>
            </w:pPr>
            <w:r>
              <w:t>Coordinated effective partnerships with engineering, marketing, sales and customer support staff.</w:t>
            </w:r>
          </w:p>
          <w:p w:rsidR="001E3120" w:rsidRDefault="001271FD" w:rsidP="001271FD">
            <w:pPr>
              <w:pStyle w:val="ListParagraph"/>
              <w:numPr>
                <w:ilvl w:val="0"/>
                <w:numId w:val="14"/>
              </w:numPr>
            </w:pPr>
            <w:r>
              <w:t>Managed documentation of and training on production procedures and work instructions.</w:t>
            </w:r>
          </w:p>
          <w:p w:rsidR="00C6553A" w:rsidRDefault="00C6553A" w:rsidP="00C6553A">
            <w:pPr>
              <w:pStyle w:val="Heading3"/>
              <w:contextualSpacing w:val="0"/>
              <w:outlineLvl w:val="2"/>
              <w:rPr>
                <w:rFonts w:eastAsiaTheme="minorHAnsi" w:cstheme="minorBidi"/>
                <w:b w:val="0"/>
                <w:caps w:val="0"/>
                <w:szCs w:val="22"/>
              </w:rPr>
            </w:pPr>
          </w:p>
          <w:p w:rsidR="00C6553A" w:rsidRPr="00CF1A49" w:rsidRDefault="00C6553A" w:rsidP="00C6553A">
            <w:pPr>
              <w:pStyle w:val="Heading3"/>
              <w:contextualSpacing w:val="0"/>
              <w:outlineLvl w:val="2"/>
            </w:pPr>
            <w:r w:rsidRPr="00C6553A">
              <w:rPr>
                <w:rFonts w:eastAsiaTheme="minorHAnsi" w:cstheme="minorBidi"/>
                <w:b w:val="0"/>
                <w:caps w:val="0"/>
                <w:sz w:val="24"/>
                <w:szCs w:val="22"/>
              </w:rPr>
              <w:t>JUNE</w:t>
            </w:r>
            <w:r w:rsidRPr="00CF1A49">
              <w:t xml:space="preserve"> – </w:t>
            </w:r>
            <w:r w:rsidR="00520E4A">
              <w:t>february</w:t>
            </w:r>
            <w:r>
              <w:t xml:space="preserve"> 2021</w:t>
            </w:r>
          </w:p>
          <w:p w:rsidR="00C6553A" w:rsidRDefault="00C6553A" w:rsidP="00930A9D">
            <w:pPr>
              <w:pStyle w:val="Heading2"/>
              <w:contextualSpacing w:val="0"/>
              <w:outlineLvl w:val="1"/>
            </w:pPr>
            <w:r>
              <w:t>intern, FEDERAL INLAND REVENUE SERVICE (FIRS)</w:t>
            </w:r>
          </w:p>
          <w:p w:rsidR="00520E4A" w:rsidRDefault="00520E4A" w:rsidP="00520E4A">
            <w:pPr>
              <w:pStyle w:val="ListParagraph"/>
              <w:numPr>
                <w:ilvl w:val="0"/>
                <w:numId w:val="14"/>
              </w:numPr>
            </w:pPr>
            <w:r>
              <w:t>Handled data entry of tax in Excel.</w:t>
            </w:r>
          </w:p>
          <w:p w:rsidR="00520E4A" w:rsidRDefault="00520E4A" w:rsidP="00520E4A">
            <w:pPr>
              <w:pStyle w:val="ListParagraph"/>
              <w:numPr>
                <w:ilvl w:val="0"/>
                <w:numId w:val="14"/>
              </w:numPr>
            </w:pPr>
            <w:r>
              <w:t>Managed the registration of tax files.</w:t>
            </w:r>
          </w:p>
          <w:p w:rsidR="00520E4A" w:rsidRPr="00CF1A49" w:rsidRDefault="00520E4A" w:rsidP="00004093">
            <w:pPr>
              <w:pStyle w:val="ListParagraph"/>
              <w:numPr>
                <w:ilvl w:val="0"/>
                <w:numId w:val="14"/>
              </w:numPr>
            </w:pPr>
            <w:r>
              <w:t xml:space="preserve">Handled the uploading of tax files. </w:t>
            </w:r>
          </w:p>
        </w:tc>
      </w:tr>
      <w:tr w:rsidR="00F61DF9" w:rsidRPr="00CF1A49" w:rsidTr="00004093">
        <w:trPr>
          <w:trHeight w:val="14"/>
        </w:trPr>
        <w:tc>
          <w:tcPr>
            <w:tcW w:w="9355" w:type="dxa"/>
            <w:tcMar>
              <w:top w:w="216" w:type="dxa"/>
            </w:tcMar>
          </w:tcPr>
          <w:p w:rsidR="00930A9D" w:rsidRDefault="00930A9D" w:rsidP="00930A9D">
            <w:pPr>
              <w:pStyle w:val="Heading2"/>
              <w:outlineLvl w:val="1"/>
            </w:pPr>
          </w:p>
        </w:tc>
      </w:tr>
    </w:tbl>
    <w:p w:rsidR="00DA59AA" w:rsidRPr="00CF1A49" w:rsidRDefault="00930A9D" w:rsidP="0097790C">
      <w:pPr>
        <w:pStyle w:val="Heading1"/>
      </w:pPr>
      <w:r>
        <w:t>professional trainings/certifications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004093">
        <w:trPr>
          <w:trHeight w:val="503"/>
        </w:trPr>
        <w:tc>
          <w:tcPr>
            <w:tcW w:w="9290" w:type="dxa"/>
          </w:tcPr>
          <w:p w:rsidR="005F613A" w:rsidRDefault="005F613A" w:rsidP="005F613A">
            <w:pPr>
              <w:pStyle w:val="Heading3"/>
              <w:contextualSpacing w:val="0"/>
              <w:outlineLvl w:val="2"/>
            </w:pPr>
            <w:r>
              <w:t>aUGUST</w:t>
            </w:r>
            <w:r w:rsidRPr="00CF1A49">
              <w:t xml:space="preserve"> </w:t>
            </w:r>
            <w:r>
              <w:t>2019</w:t>
            </w:r>
          </w:p>
          <w:p w:rsidR="005F613A" w:rsidRPr="00CF1A49" w:rsidRDefault="005F613A" w:rsidP="005F613A">
            <w:pPr>
              <w:pStyle w:val="Heading2"/>
              <w:contextualSpacing w:val="0"/>
              <w:outlineLvl w:val="1"/>
            </w:pPr>
            <w:r>
              <w:t>PYTHON BOOTCAMP</w:t>
            </w:r>
          </w:p>
        </w:tc>
      </w:tr>
      <w:tr w:rsidR="00F61DF9" w:rsidRPr="00CF1A49" w:rsidTr="00930A9D">
        <w:tc>
          <w:tcPr>
            <w:tcW w:w="9290" w:type="dxa"/>
            <w:tcMar>
              <w:top w:w="216" w:type="dxa"/>
            </w:tcMar>
          </w:tcPr>
          <w:p w:rsidR="00F61DF9" w:rsidRPr="00CF1A49" w:rsidRDefault="00677BC9" w:rsidP="00F61DF9">
            <w:pPr>
              <w:pStyle w:val="Heading3"/>
              <w:contextualSpacing w:val="0"/>
              <w:outlineLvl w:val="2"/>
            </w:pPr>
            <w:r>
              <w:t>may</w:t>
            </w:r>
            <w:r w:rsidR="00F61DF9" w:rsidRPr="00CF1A49">
              <w:t xml:space="preserve"> </w:t>
            </w:r>
            <w:r w:rsidR="005F613A">
              <w:t>2019</w:t>
            </w:r>
          </w:p>
          <w:p w:rsidR="005F613A" w:rsidRDefault="00677BC9" w:rsidP="00F61DF9">
            <w:pPr>
              <w:pStyle w:val="Heading2"/>
              <w:contextualSpacing w:val="0"/>
              <w:outlineLvl w:val="1"/>
            </w:pPr>
            <w:r>
              <w:t>django stack bootcamp</w:t>
            </w:r>
          </w:p>
          <w:p w:rsidR="005F613A" w:rsidRDefault="005F613A" w:rsidP="005F613A">
            <w:pPr>
              <w:pStyle w:val="Heading3"/>
              <w:contextualSpacing w:val="0"/>
              <w:outlineLvl w:val="2"/>
            </w:pPr>
            <w:r>
              <w:t>april</w:t>
            </w:r>
            <w:r w:rsidRPr="00CF1A49">
              <w:t xml:space="preserve"> </w:t>
            </w:r>
            <w:r>
              <w:t>2019</w:t>
            </w:r>
          </w:p>
          <w:p w:rsidR="00C6553A" w:rsidRDefault="005F613A" w:rsidP="00F61DF9">
            <w:pPr>
              <w:pStyle w:val="Heading2"/>
              <w:contextualSpacing w:val="0"/>
              <w:outlineLvl w:val="1"/>
            </w:pPr>
            <w:r>
              <w:t>project management fundamentals bootcamp</w:t>
            </w:r>
          </w:p>
          <w:p w:rsidR="006F4C1E" w:rsidRDefault="006F4C1E" w:rsidP="006F4C1E">
            <w:pPr>
              <w:pStyle w:val="Heading3"/>
              <w:contextualSpacing w:val="0"/>
              <w:outlineLvl w:val="2"/>
            </w:pPr>
            <w:r>
              <w:t>MARCH</w:t>
            </w:r>
            <w:r w:rsidRPr="00CF1A49">
              <w:t xml:space="preserve"> </w:t>
            </w:r>
            <w:r>
              <w:t>2021</w:t>
            </w:r>
          </w:p>
          <w:p w:rsidR="00004093" w:rsidRDefault="006F4C1E" w:rsidP="00F61DF9">
            <w:pPr>
              <w:pStyle w:val="Heading2"/>
              <w:contextualSpacing w:val="0"/>
              <w:outlineLvl w:val="1"/>
            </w:pPr>
            <w:r>
              <w:t>IT ESSENTIAL COMPTIA A+ CERTIFIED TRAINING AWARD</w:t>
            </w:r>
          </w:p>
          <w:p w:rsidR="00F61DF9" w:rsidRDefault="00F61DF9" w:rsidP="00677BC9"/>
        </w:tc>
      </w:tr>
    </w:tbl>
    <w:p w:rsidR="00930A9D" w:rsidRPr="00930A9D" w:rsidRDefault="00930A9D" w:rsidP="00930A9D">
      <w:pPr>
        <w:pStyle w:val="Heading3"/>
        <w:rPr>
          <w:rFonts w:ascii="Times New Roman" w:hAnsi="Times New Roman" w:cs="Times New Roman"/>
          <w:sz w:val="36"/>
        </w:rPr>
      </w:pPr>
      <w:r w:rsidRPr="00930A9D">
        <w:rPr>
          <w:rFonts w:ascii="Times New Roman" w:hAnsi="Times New Roman" w:cs="Times New Roman"/>
          <w:sz w:val="36"/>
        </w:rPr>
        <w:lastRenderedPageBreak/>
        <w:t>EDUCATION</w:t>
      </w:r>
    </w:p>
    <w:p w:rsidR="00930A9D" w:rsidRPr="00CF1A49" w:rsidRDefault="000B2079" w:rsidP="00930A9D">
      <w:pPr>
        <w:pStyle w:val="Heading3"/>
      </w:pPr>
      <w:r>
        <w:t>november</w:t>
      </w:r>
      <w:bookmarkStart w:id="0" w:name="_GoBack"/>
      <w:bookmarkEnd w:id="0"/>
      <w:r w:rsidR="00930A9D" w:rsidRPr="00CF1A49">
        <w:t xml:space="preserve"> </w:t>
      </w:r>
      <w:r w:rsidR="00930A9D">
        <w:t>2020</w:t>
      </w:r>
    </w:p>
    <w:p w:rsidR="00930A9D" w:rsidRDefault="00930A9D" w:rsidP="00930A9D">
      <w:pPr>
        <w:pStyle w:val="Heading2"/>
      </w:pPr>
      <w:r>
        <w:t>B. S</w:t>
      </w:r>
      <w:r w:rsidRPr="005E4252">
        <w:rPr>
          <w:sz w:val="18"/>
        </w:rPr>
        <w:t>C</w:t>
      </w:r>
      <w:r>
        <w:t>. IN computer science, Bowen university, osun nigeria</w:t>
      </w:r>
    </w:p>
    <w:p w:rsidR="005F613A" w:rsidRDefault="005F613A" w:rsidP="00486277">
      <w:pPr>
        <w:pStyle w:val="Heading1"/>
      </w:pPr>
    </w:p>
    <w:p w:rsidR="00486277" w:rsidRPr="00CF1A49" w:rsidRDefault="005F613A" w:rsidP="00486277">
      <w:pPr>
        <w:pStyle w:val="Heading1"/>
      </w:pPr>
      <w:r>
        <w:t xml:space="preserve">TECHNICAL SKILLS 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1E3120" w:rsidRDefault="005F613A" w:rsidP="006E1507">
            <w:pPr>
              <w:pStyle w:val="ListBullet"/>
              <w:contextualSpacing w:val="0"/>
            </w:pPr>
            <w:r>
              <w:t xml:space="preserve">Python </w:t>
            </w:r>
          </w:p>
          <w:p w:rsidR="005F613A" w:rsidRDefault="005F613A" w:rsidP="006E1507">
            <w:pPr>
              <w:pStyle w:val="ListBullet"/>
              <w:contextualSpacing w:val="0"/>
            </w:pPr>
            <w:r>
              <w:t xml:space="preserve">Django </w:t>
            </w:r>
          </w:p>
          <w:p w:rsidR="005F613A" w:rsidRDefault="005F613A" w:rsidP="006E1507">
            <w:pPr>
              <w:pStyle w:val="ListBullet"/>
              <w:contextualSpacing w:val="0"/>
            </w:pPr>
            <w:r>
              <w:t>HTML/CSS</w:t>
            </w:r>
          </w:p>
          <w:p w:rsidR="00E25A01" w:rsidRPr="006E1507" w:rsidRDefault="00E25A01" w:rsidP="006E1507">
            <w:pPr>
              <w:pStyle w:val="ListBullet"/>
              <w:contextualSpacing w:val="0"/>
            </w:pPr>
            <w:r>
              <w:t>JavaScript</w:t>
            </w:r>
          </w:p>
          <w:p w:rsidR="001F4E6D" w:rsidRDefault="001F4E6D" w:rsidP="005F613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:rsidR="006D58D7" w:rsidRDefault="006D58D7" w:rsidP="006D58D7">
            <w:pPr>
              <w:pStyle w:val="Heading1"/>
              <w:outlineLvl w:val="0"/>
            </w:pPr>
            <w:r>
              <w:t xml:space="preserve">SOFT SKILLS </w:t>
            </w:r>
          </w:p>
          <w:p w:rsidR="006D58D7" w:rsidRDefault="006D58D7" w:rsidP="006D58D7">
            <w:pPr>
              <w:pStyle w:val="ListBullet"/>
            </w:pPr>
            <w:r>
              <w:t>Good sense of organization</w:t>
            </w:r>
          </w:p>
          <w:p w:rsidR="006D58D7" w:rsidRDefault="006D58D7" w:rsidP="006D58D7">
            <w:pPr>
              <w:pStyle w:val="ListBullet"/>
            </w:pPr>
            <w:r>
              <w:t>Good team player</w:t>
            </w:r>
          </w:p>
          <w:p w:rsidR="006D58D7" w:rsidRPr="00CF1A49" w:rsidRDefault="006D58D7" w:rsidP="006D58D7">
            <w:pPr>
              <w:pStyle w:val="ListBullet"/>
            </w:pPr>
            <w:r>
              <w:t>Honesty</w:t>
            </w:r>
          </w:p>
          <w:p w:rsidR="005F613A" w:rsidRPr="006E1507" w:rsidRDefault="005F613A" w:rsidP="005F613A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:rsidR="001E3120" w:rsidRDefault="005F613A" w:rsidP="005F613A">
            <w:pPr>
              <w:pStyle w:val="ListBullet"/>
              <w:contextualSpacing w:val="0"/>
            </w:pPr>
            <w:r>
              <w:t>GIT</w:t>
            </w:r>
          </w:p>
          <w:p w:rsidR="006728C7" w:rsidRPr="006E1507" w:rsidRDefault="006728C7" w:rsidP="005F613A">
            <w:pPr>
              <w:pStyle w:val="ListBullet"/>
              <w:contextualSpacing w:val="0"/>
            </w:pPr>
            <w:r>
              <w:t>Django Rest Framework</w:t>
            </w:r>
          </w:p>
        </w:tc>
      </w:tr>
    </w:tbl>
    <w:p w:rsidR="00AD782D" w:rsidRPr="00CF1A49" w:rsidRDefault="006D58D7" w:rsidP="0062312F">
      <w:pPr>
        <w:pStyle w:val="Heading1"/>
      </w:pPr>
      <w:r>
        <w:t xml:space="preserve">projects done </w:t>
      </w:r>
    </w:p>
    <w:p w:rsidR="00D86517" w:rsidRDefault="006D58D7" w:rsidP="006D58D7">
      <w:pPr>
        <w:pStyle w:val="ListBullet"/>
      </w:pPr>
      <w:r>
        <w:t>Business Intelligence System</w:t>
      </w:r>
      <w:r w:rsidR="00D86517">
        <w:t xml:space="preserve"> using Bowen University Guest-house as case study</w:t>
      </w:r>
      <w:r>
        <w:t xml:space="preserve"> </w:t>
      </w:r>
    </w:p>
    <w:p w:rsidR="006D58D7" w:rsidRDefault="006D58D7" w:rsidP="006D58D7">
      <w:pPr>
        <w:pStyle w:val="ListBullet"/>
      </w:pPr>
      <w:r>
        <w:t>Developed a business intelligence system for a photography reservation application</w:t>
      </w:r>
      <w:r w:rsidR="00AF4FB9">
        <w:t xml:space="preserve"> using Django</w:t>
      </w:r>
    </w:p>
    <w:p w:rsidR="006728C7" w:rsidRDefault="009758B4" w:rsidP="006728C7">
      <w:pPr>
        <w:pStyle w:val="ListBullet"/>
        <w:numPr>
          <w:ilvl w:val="0"/>
          <w:numId w:val="0"/>
        </w:numPr>
        <w:ind w:left="360"/>
      </w:pPr>
      <w:hyperlink r:id="rId8" w:history="1">
        <w:r w:rsidR="006728C7" w:rsidRPr="00021EBA">
          <w:rPr>
            <w:rStyle w:val="Hyperlink"/>
          </w:rPr>
          <w:t>https://photospro.herokuapp.com</w:t>
        </w:r>
      </w:hyperlink>
    </w:p>
    <w:p w:rsidR="006728C7" w:rsidRDefault="00D86517" w:rsidP="006728C7">
      <w:pPr>
        <w:pStyle w:val="ListBullet"/>
        <w:numPr>
          <w:ilvl w:val="0"/>
          <w:numId w:val="0"/>
        </w:numPr>
        <w:ind w:left="360"/>
      </w:pPr>
      <w:r>
        <w:t>Schedule Web Application</w:t>
      </w:r>
      <w:r w:rsidR="00AF4FB9">
        <w:t xml:space="preserve"> developed using Django</w:t>
      </w:r>
      <w:r w:rsidR="006728C7">
        <w:t xml:space="preserve"> </w:t>
      </w:r>
    </w:p>
    <w:p w:rsidR="00D86517" w:rsidRDefault="006728C7" w:rsidP="006728C7">
      <w:pPr>
        <w:pStyle w:val="ListBullet"/>
        <w:numPr>
          <w:ilvl w:val="0"/>
          <w:numId w:val="0"/>
        </w:numPr>
      </w:pPr>
      <w:r>
        <w:t xml:space="preserve">       </w:t>
      </w:r>
      <w:r w:rsidRPr="00994DDC">
        <w:t>https://d</w:t>
      </w:r>
      <w:r>
        <w:t>jango-scheduleapp.herokuapp.com</w:t>
      </w:r>
    </w:p>
    <w:p w:rsidR="00D86517" w:rsidRPr="00CF1A49" w:rsidRDefault="00D86517" w:rsidP="006D58D7">
      <w:pPr>
        <w:pStyle w:val="ListBullet"/>
      </w:pPr>
      <w:r>
        <w:t>Data collection App</w:t>
      </w:r>
      <w:r w:rsidR="00AF4FB9">
        <w:t xml:space="preserve">lication developed using Django </w:t>
      </w:r>
    </w:p>
    <w:p w:rsidR="006D58D7" w:rsidRDefault="006D58D7" w:rsidP="006D58D7">
      <w:pPr>
        <w:pStyle w:val="ListBullet"/>
        <w:numPr>
          <w:ilvl w:val="0"/>
          <w:numId w:val="0"/>
        </w:numPr>
      </w:pP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6D58D7" w:rsidRPr="006E1507" w:rsidTr="00B37421">
        <w:tc>
          <w:tcPr>
            <w:tcW w:w="4675" w:type="dxa"/>
          </w:tcPr>
          <w:p w:rsidR="005A0FA9" w:rsidRDefault="005A0FA9" w:rsidP="006D58D7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:rsidR="006D58D7" w:rsidRDefault="006D58D7" w:rsidP="00B37421">
            <w:pPr>
              <w:pStyle w:val="Heading1"/>
              <w:outlineLvl w:val="0"/>
            </w:pPr>
            <w:r>
              <w:t>HOBBIES</w:t>
            </w:r>
          </w:p>
          <w:p w:rsidR="006D58D7" w:rsidRDefault="006D58D7" w:rsidP="00B37421">
            <w:pPr>
              <w:pStyle w:val="ListBullet"/>
            </w:pPr>
            <w:r>
              <w:t>Playing the drums</w:t>
            </w:r>
          </w:p>
          <w:p w:rsidR="006D58D7" w:rsidRDefault="006D58D7" w:rsidP="00B37421">
            <w:pPr>
              <w:pStyle w:val="ListBullet"/>
            </w:pPr>
            <w:r>
              <w:t>Playing football</w:t>
            </w:r>
          </w:p>
          <w:p w:rsidR="00EB2791" w:rsidRDefault="00EB2791" w:rsidP="00B37421">
            <w:pPr>
              <w:pStyle w:val="ListBullet"/>
            </w:pPr>
            <w:r>
              <w:t>Playing video games</w:t>
            </w:r>
          </w:p>
          <w:p w:rsidR="006D58D7" w:rsidRDefault="006D58D7" w:rsidP="006D58D7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 xml:space="preserve"> </w:t>
            </w:r>
          </w:p>
          <w:p w:rsidR="006D58D7" w:rsidRPr="00CF1A49" w:rsidRDefault="006D58D7" w:rsidP="006D58D7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:rsidR="006D58D7" w:rsidRPr="006E1507" w:rsidRDefault="006D58D7" w:rsidP="00B37421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:rsidR="006D58D7" w:rsidRPr="006E1507" w:rsidRDefault="006D58D7" w:rsidP="006D58D7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p w:rsidR="006D58D7" w:rsidRPr="006E1507" w:rsidRDefault="006D58D7" w:rsidP="006D58D7">
      <w:pPr>
        <w:pStyle w:val="ListBullet"/>
        <w:numPr>
          <w:ilvl w:val="0"/>
          <w:numId w:val="0"/>
        </w:numPr>
      </w:pPr>
    </w:p>
    <w:sectPr w:rsidR="006D58D7" w:rsidRPr="006E1507" w:rsidSect="005A1B10">
      <w:footerReference w:type="default" r:id="rId9"/>
      <w:headerReference w:type="first" r:id="rId10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8B4" w:rsidRDefault="009758B4" w:rsidP="0068194B">
      <w:r>
        <w:separator/>
      </w:r>
    </w:p>
    <w:p w:rsidR="009758B4" w:rsidRDefault="009758B4"/>
    <w:p w:rsidR="009758B4" w:rsidRDefault="009758B4"/>
  </w:endnote>
  <w:endnote w:type="continuationSeparator" w:id="0">
    <w:p w:rsidR="009758B4" w:rsidRDefault="009758B4" w:rsidP="0068194B">
      <w:r>
        <w:continuationSeparator/>
      </w:r>
    </w:p>
    <w:p w:rsidR="009758B4" w:rsidRDefault="009758B4"/>
    <w:p w:rsidR="009758B4" w:rsidRDefault="009758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207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8B4" w:rsidRDefault="009758B4" w:rsidP="0068194B">
      <w:r>
        <w:separator/>
      </w:r>
    </w:p>
    <w:p w:rsidR="009758B4" w:rsidRDefault="009758B4"/>
    <w:p w:rsidR="009758B4" w:rsidRDefault="009758B4"/>
  </w:footnote>
  <w:footnote w:type="continuationSeparator" w:id="0">
    <w:p w:rsidR="009758B4" w:rsidRDefault="009758B4" w:rsidP="0068194B">
      <w:r>
        <w:continuationSeparator/>
      </w:r>
    </w:p>
    <w:p w:rsidR="009758B4" w:rsidRDefault="009758B4"/>
    <w:p w:rsidR="009758B4" w:rsidRDefault="009758B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53BF1EB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FE43700"/>
    <w:multiLevelType w:val="hybridMultilevel"/>
    <w:tmpl w:val="BB02BA32"/>
    <w:lvl w:ilvl="0" w:tplc="4B987AD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BF1"/>
    <w:rsid w:val="000001EF"/>
    <w:rsid w:val="00004093"/>
    <w:rsid w:val="00007322"/>
    <w:rsid w:val="00007728"/>
    <w:rsid w:val="00024584"/>
    <w:rsid w:val="00024730"/>
    <w:rsid w:val="0005539C"/>
    <w:rsid w:val="00055E95"/>
    <w:rsid w:val="0007021F"/>
    <w:rsid w:val="000B2079"/>
    <w:rsid w:val="000B2BA5"/>
    <w:rsid w:val="000F2F8C"/>
    <w:rsid w:val="0010006E"/>
    <w:rsid w:val="001045A8"/>
    <w:rsid w:val="00114A91"/>
    <w:rsid w:val="001271FD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695D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0E4A"/>
    <w:rsid w:val="00566A35"/>
    <w:rsid w:val="0056701E"/>
    <w:rsid w:val="005740D7"/>
    <w:rsid w:val="005A0F26"/>
    <w:rsid w:val="005A0FA9"/>
    <w:rsid w:val="005A1B10"/>
    <w:rsid w:val="005A6850"/>
    <w:rsid w:val="005B1B1B"/>
    <w:rsid w:val="005C5932"/>
    <w:rsid w:val="005D3CA7"/>
    <w:rsid w:val="005D4CC1"/>
    <w:rsid w:val="005E4252"/>
    <w:rsid w:val="005F4B91"/>
    <w:rsid w:val="005F55D2"/>
    <w:rsid w:val="005F613A"/>
    <w:rsid w:val="0062312F"/>
    <w:rsid w:val="00625F2C"/>
    <w:rsid w:val="00651170"/>
    <w:rsid w:val="006618E9"/>
    <w:rsid w:val="006728C7"/>
    <w:rsid w:val="00677BC9"/>
    <w:rsid w:val="0068194B"/>
    <w:rsid w:val="00692703"/>
    <w:rsid w:val="006A1962"/>
    <w:rsid w:val="006B5D48"/>
    <w:rsid w:val="006B7D7B"/>
    <w:rsid w:val="006C1A5E"/>
    <w:rsid w:val="006C3B33"/>
    <w:rsid w:val="006C7877"/>
    <w:rsid w:val="006D58D7"/>
    <w:rsid w:val="006E1507"/>
    <w:rsid w:val="006F4C1E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56078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0A9D"/>
    <w:rsid w:val="009361BA"/>
    <w:rsid w:val="00944F78"/>
    <w:rsid w:val="009510E7"/>
    <w:rsid w:val="00952C89"/>
    <w:rsid w:val="009571D8"/>
    <w:rsid w:val="009650EA"/>
    <w:rsid w:val="009758B4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6C79"/>
    <w:rsid w:val="00AD360E"/>
    <w:rsid w:val="00AD40FB"/>
    <w:rsid w:val="00AD782D"/>
    <w:rsid w:val="00AE7650"/>
    <w:rsid w:val="00AE7BF1"/>
    <w:rsid w:val="00AF4FB9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553A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86517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25A01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2791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AE2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724451-8FCF-4749-90D9-AB4EC60D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pro.herokuapp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shua-blue-jack-45013719b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%20Blue-Jack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F196854BCE542AA9F48063B7DC49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E0F9B-8D9B-4373-87DD-9179A913B5B3}"/>
      </w:docPartPr>
      <w:docPartBody>
        <w:p w:rsidR="00B93599" w:rsidRDefault="00F0672D">
          <w:pPr>
            <w:pStyle w:val="CF196854BCE542AA9F48063B7DC49D7F"/>
          </w:pPr>
          <w:r w:rsidRPr="00CF1A49">
            <w:t>·</w:t>
          </w:r>
        </w:p>
      </w:docPartBody>
    </w:docPart>
    <w:docPart>
      <w:docPartPr>
        <w:name w:val="199CD71C62684FB489DED0A5491FC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36A3-FC11-4287-8AA5-FA782C0AF26E}"/>
      </w:docPartPr>
      <w:docPartBody>
        <w:p w:rsidR="00B93599" w:rsidRDefault="00F0672D">
          <w:pPr>
            <w:pStyle w:val="199CD71C62684FB489DED0A5491FC654"/>
          </w:pPr>
          <w:r w:rsidRPr="00CF1A49">
            <w:t>·</w:t>
          </w:r>
        </w:p>
      </w:docPartBody>
    </w:docPart>
    <w:docPart>
      <w:docPartPr>
        <w:name w:val="0315C1334F2F4C3A8F25F9A48DB1C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32F09-A7E6-4053-A7B8-F7037A410EFA}"/>
      </w:docPartPr>
      <w:docPartBody>
        <w:p w:rsidR="00B93599" w:rsidRDefault="00F0672D">
          <w:pPr>
            <w:pStyle w:val="0315C1334F2F4C3A8F25F9A48DB1CBBF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2D"/>
    <w:rsid w:val="000C2384"/>
    <w:rsid w:val="00A5270E"/>
    <w:rsid w:val="00B93599"/>
    <w:rsid w:val="00D57FCD"/>
    <w:rsid w:val="00F020C5"/>
    <w:rsid w:val="00F0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F44255974F4F13AEB0B8FB9751BDFE">
    <w:name w:val="75F44255974F4F13AEB0B8FB9751BDFE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9752D611467D4FFA9B8C22389A8EC1F0">
    <w:name w:val="9752D611467D4FFA9B8C22389A8EC1F0"/>
  </w:style>
  <w:style w:type="paragraph" w:customStyle="1" w:styleId="EACE0DF292B74408A840F8145E3E19EC">
    <w:name w:val="EACE0DF292B74408A840F8145E3E19EC"/>
  </w:style>
  <w:style w:type="paragraph" w:customStyle="1" w:styleId="CF196854BCE542AA9F48063B7DC49D7F">
    <w:name w:val="CF196854BCE542AA9F48063B7DC49D7F"/>
  </w:style>
  <w:style w:type="paragraph" w:customStyle="1" w:styleId="A11F5AD7A1E949EAA098693E57F4D7CA">
    <w:name w:val="A11F5AD7A1E949EAA098693E57F4D7CA"/>
  </w:style>
  <w:style w:type="paragraph" w:customStyle="1" w:styleId="6EB1C8DABA49458CBC293EE09B8DAB5A">
    <w:name w:val="6EB1C8DABA49458CBC293EE09B8DAB5A"/>
  </w:style>
  <w:style w:type="paragraph" w:customStyle="1" w:styleId="199CD71C62684FB489DED0A5491FC654">
    <w:name w:val="199CD71C62684FB489DED0A5491FC654"/>
  </w:style>
  <w:style w:type="paragraph" w:customStyle="1" w:styleId="71A8F442C972443DA2ECCF6BF10F9A58">
    <w:name w:val="71A8F442C972443DA2ECCF6BF10F9A58"/>
  </w:style>
  <w:style w:type="paragraph" w:customStyle="1" w:styleId="0315C1334F2F4C3A8F25F9A48DB1CBBF">
    <w:name w:val="0315C1334F2F4C3A8F25F9A48DB1CBBF"/>
  </w:style>
  <w:style w:type="paragraph" w:customStyle="1" w:styleId="E415816566B64AEF8DC3A15183ED719E">
    <w:name w:val="E415816566B64AEF8DC3A15183ED719E"/>
  </w:style>
  <w:style w:type="paragraph" w:customStyle="1" w:styleId="14A882BC52924F5ABC4FD37E4AC132EA">
    <w:name w:val="14A882BC52924F5ABC4FD37E4AC132EA"/>
  </w:style>
  <w:style w:type="paragraph" w:customStyle="1" w:styleId="5CAEEE9DDFFC4EF78E281A785E7CB99F">
    <w:name w:val="5CAEEE9DDFFC4EF78E281A785E7CB99F"/>
  </w:style>
  <w:style w:type="paragraph" w:customStyle="1" w:styleId="195F9FCFD94740CFACCB090C15575DAA">
    <w:name w:val="195F9FCFD94740CFACCB090C15575DAA"/>
  </w:style>
  <w:style w:type="paragraph" w:customStyle="1" w:styleId="29435356FA954A4D9370EDE2C28FCC3C">
    <w:name w:val="29435356FA954A4D9370EDE2C28FCC3C"/>
  </w:style>
  <w:style w:type="paragraph" w:customStyle="1" w:styleId="FBEEA665A62F4949885D99E1DE0C3F50">
    <w:name w:val="FBEEA665A62F4949885D99E1DE0C3F50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B3A15377E8264B24B0637B5F670D8F73">
    <w:name w:val="B3A15377E8264B24B0637B5F670D8F73"/>
  </w:style>
  <w:style w:type="paragraph" w:customStyle="1" w:styleId="337BBB7262184BDEA116716A3EC84A7E">
    <w:name w:val="337BBB7262184BDEA116716A3EC84A7E"/>
  </w:style>
  <w:style w:type="paragraph" w:customStyle="1" w:styleId="5059A8793B934893BCB836F56970D25A">
    <w:name w:val="5059A8793B934893BCB836F56970D25A"/>
  </w:style>
  <w:style w:type="paragraph" w:customStyle="1" w:styleId="698B0DAF8C434E21AF19B584AC46E739">
    <w:name w:val="698B0DAF8C434E21AF19B584AC46E739"/>
  </w:style>
  <w:style w:type="paragraph" w:customStyle="1" w:styleId="102E198A649A4EF49BF799E6297BCB20">
    <w:name w:val="102E198A649A4EF49BF799E6297BCB20"/>
  </w:style>
  <w:style w:type="paragraph" w:customStyle="1" w:styleId="F1A6B17AF34F44408C038D0A23D7C4AA">
    <w:name w:val="F1A6B17AF34F44408C038D0A23D7C4AA"/>
  </w:style>
  <w:style w:type="paragraph" w:customStyle="1" w:styleId="8E5FC3092DF04C609AAB38E9AA259337">
    <w:name w:val="8E5FC3092DF04C609AAB38E9AA259337"/>
  </w:style>
  <w:style w:type="paragraph" w:customStyle="1" w:styleId="379F42B903AA4BA4BB4E2C9684FBA6F8">
    <w:name w:val="379F42B903AA4BA4BB4E2C9684FBA6F8"/>
  </w:style>
  <w:style w:type="paragraph" w:customStyle="1" w:styleId="E965EB9AB1854BEEB766BE18781D71CF">
    <w:name w:val="E965EB9AB1854BEEB766BE18781D71CF"/>
  </w:style>
  <w:style w:type="paragraph" w:customStyle="1" w:styleId="DA751E2A28BD4F4C813DBE357F64E635">
    <w:name w:val="DA751E2A28BD4F4C813DBE357F64E635"/>
  </w:style>
  <w:style w:type="paragraph" w:customStyle="1" w:styleId="7EE035AB437A476EAE705DE4C4ADF870">
    <w:name w:val="7EE035AB437A476EAE705DE4C4ADF870"/>
  </w:style>
  <w:style w:type="paragraph" w:customStyle="1" w:styleId="EEFC51D8AA784A078D69F69310E5F1FE">
    <w:name w:val="EEFC51D8AA784A078D69F69310E5F1FE"/>
  </w:style>
  <w:style w:type="paragraph" w:customStyle="1" w:styleId="B50C3911A7A54047BDCAE6BD7E198586">
    <w:name w:val="B50C3911A7A54047BDCAE6BD7E198586"/>
  </w:style>
  <w:style w:type="paragraph" w:customStyle="1" w:styleId="DAC152279B0F4A59ACA4D5796945BBAD">
    <w:name w:val="DAC152279B0F4A59ACA4D5796945BBAD"/>
  </w:style>
  <w:style w:type="paragraph" w:customStyle="1" w:styleId="27963309546B402C985370C01A1E7919">
    <w:name w:val="27963309546B402C985370C01A1E7919"/>
  </w:style>
  <w:style w:type="paragraph" w:customStyle="1" w:styleId="58E9C1EF2D0D4218A8D0E6D40CA530A2">
    <w:name w:val="58E9C1EF2D0D4218A8D0E6D40CA530A2"/>
  </w:style>
  <w:style w:type="paragraph" w:customStyle="1" w:styleId="2BC213B4164A47D08959BF7E5232DC1F">
    <w:name w:val="2BC213B4164A47D08959BF7E5232DC1F"/>
  </w:style>
  <w:style w:type="paragraph" w:customStyle="1" w:styleId="C84EB67CEA5340C09FB19F38D3358379">
    <w:name w:val="C84EB67CEA5340C09FB19F38D3358379"/>
  </w:style>
  <w:style w:type="paragraph" w:customStyle="1" w:styleId="E41CF34DCBFE401496E8261423FE3E5D">
    <w:name w:val="E41CF34DCBFE401496E8261423FE3E5D"/>
  </w:style>
  <w:style w:type="paragraph" w:customStyle="1" w:styleId="64B8A3FA0EE24ECB948BCCF245DCDA75">
    <w:name w:val="64B8A3FA0EE24ECB948BCCF245DCDA75"/>
  </w:style>
  <w:style w:type="paragraph" w:customStyle="1" w:styleId="A266EA0D14F144138DEE2A4AF4B2BB58">
    <w:name w:val="A266EA0D14F144138DEE2A4AF4B2BB58"/>
  </w:style>
  <w:style w:type="paragraph" w:customStyle="1" w:styleId="F650E2F30C4644A6BBB80373D2B5DEF9">
    <w:name w:val="F650E2F30C4644A6BBB80373D2B5DEF9"/>
  </w:style>
  <w:style w:type="paragraph" w:customStyle="1" w:styleId="DBDCDF8D38874CF19EC7EFD5FB060963">
    <w:name w:val="DBDCDF8D38874CF19EC7EFD5FB060963"/>
  </w:style>
  <w:style w:type="paragraph" w:customStyle="1" w:styleId="2459CBBC85F24DF9A63340D66692F9F4">
    <w:name w:val="2459CBBC85F24DF9A63340D66692F9F4"/>
  </w:style>
  <w:style w:type="paragraph" w:customStyle="1" w:styleId="CF1F75B1F972484D81C1761E7F8F70DC">
    <w:name w:val="CF1F75B1F972484D81C1761E7F8F70DC"/>
  </w:style>
  <w:style w:type="paragraph" w:customStyle="1" w:styleId="3A4159AC011946FE9B281C8ADE0C2272">
    <w:name w:val="3A4159AC011946FE9B281C8ADE0C22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41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Blue-Jack</dc:creator>
  <cp:keywords/>
  <dc:description/>
  <cp:lastModifiedBy>tamunokrobluejack@gmail.com</cp:lastModifiedBy>
  <cp:revision>8</cp:revision>
  <dcterms:created xsi:type="dcterms:W3CDTF">2021-10-05T04:22:00Z</dcterms:created>
  <dcterms:modified xsi:type="dcterms:W3CDTF">2021-12-15T22:04:00Z</dcterms:modified>
  <cp:category/>
</cp:coreProperties>
</file>