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617A00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617A00" w:rsidRDefault="00AE7BF1" w:rsidP="00913946">
            <w:pPr>
              <w:pStyle w:val="Title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Joshua</w:t>
            </w:r>
            <w:r w:rsidR="00692703" w:rsidRPr="00617A00">
              <w:rPr>
                <w:rFonts w:ascii="Gill Sans MT" w:hAnsi="Gill Sans MT"/>
              </w:rPr>
              <w:t xml:space="preserve"> </w:t>
            </w:r>
            <w:r w:rsidRPr="00617A00">
              <w:rPr>
                <w:rStyle w:val="IntenseEmphasis"/>
                <w:rFonts w:ascii="Gill Sans MT" w:hAnsi="Gill Sans MT"/>
              </w:rPr>
              <w:t>Blue-jack</w:t>
            </w:r>
          </w:p>
          <w:p w:rsidR="00692703" w:rsidRPr="00617A00" w:rsidRDefault="00AE7BF1" w:rsidP="00913946">
            <w:pPr>
              <w:pStyle w:val="ContactInfo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Abuja, Nigeria</w:t>
            </w:r>
            <w:r w:rsidR="00BD2C13">
              <w:rPr>
                <w:rFonts w:ascii="Gill Sans MT" w:hAnsi="Gill Sans MT"/>
              </w:rPr>
              <w:t xml:space="preserve"> </w:t>
            </w:r>
            <w:sdt>
              <w:sdtPr>
                <w:rPr>
                  <w:rFonts w:ascii="Gill Sans MT" w:hAnsi="Gill Sans MT"/>
                </w:rPr>
                <w:alias w:val="Divider dot:"/>
                <w:tag w:val="Divider dot:"/>
                <w:id w:val="759871761"/>
                <w:placeholder>
                  <w:docPart w:val="121B4457624446A99229616FA1EAD78F"/>
                </w:placeholder>
                <w:temporary/>
                <w:showingPlcHdr/>
                <w15:appearance w15:val="hidden"/>
              </w:sdtPr>
              <w:sdtEndPr/>
              <w:sdtContent>
                <w:r w:rsidR="00BD2C13" w:rsidRPr="00617A00">
                  <w:rPr>
                    <w:rFonts w:ascii="Gill Sans MT" w:hAnsi="Gill Sans MT"/>
                  </w:rPr>
                  <w:t>·</w:t>
                </w:r>
              </w:sdtContent>
            </w:sdt>
            <w:r w:rsidR="00BD2C13" w:rsidRPr="00617A00">
              <w:rPr>
                <w:rFonts w:ascii="Gill Sans MT" w:hAnsi="Gill Sans MT"/>
              </w:rPr>
              <w:t xml:space="preserve"> +2349066243013</w:t>
            </w:r>
          </w:p>
          <w:p w:rsidR="00692703" w:rsidRPr="00617A00" w:rsidRDefault="000F04F7" w:rsidP="00BD2C13">
            <w:pPr>
              <w:pStyle w:val="ContactInfoEmphasis"/>
              <w:contextualSpacing w:val="0"/>
              <w:rPr>
                <w:rFonts w:ascii="Gill Sans MT" w:hAnsi="Gill Sans MT"/>
              </w:rPr>
            </w:pPr>
            <w:hyperlink r:id="rId7" w:history="1">
              <w:r w:rsidR="00255FF1" w:rsidRPr="00617A00">
                <w:rPr>
                  <w:rStyle w:val="Hyperlink"/>
                  <w:rFonts w:ascii="Gill Sans MT" w:hAnsi="Gill Sans MT"/>
                </w:rPr>
                <w:t>tamunokrobluejack@gmail.com</w:t>
              </w:r>
            </w:hyperlink>
            <w:r w:rsidR="00255FF1" w:rsidRPr="00617A00">
              <w:rPr>
                <w:rFonts w:ascii="Gill Sans MT" w:hAnsi="Gill Sans MT"/>
              </w:rPr>
              <w:t xml:space="preserve"> </w:t>
            </w:r>
            <w:r w:rsidR="00AE7BF1" w:rsidRPr="00617A00">
              <w:rPr>
                <w:rFonts w:ascii="Gill Sans MT" w:hAnsi="Gill Sans MT" w:cs="Arial"/>
                <w:b w:val="0"/>
                <w:color w:val="1155CC"/>
                <w:u w:val="single"/>
                <w:shd w:val="clear" w:color="auto" w:fill="FFFFFF"/>
              </w:rPr>
              <w:t>https://www.linkedin.c</w:t>
            </w:r>
            <w:r w:rsidR="00255FF1" w:rsidRPr="00617A00">
              <w:rPr>
                <w:rFonts w:ascii="Gill Sans MT" w:hAnsi="Gill Sans MT" w:cs="Arial"/>
                <w:b w:val="0"/>
                <w:color w:val="1155CC"/>
                <w:u w:val="single"/>
                <w:shd w:val="clear" w:color="auto" w:fill="FFFFFF"/>
              </w:rPr>
              <w:t>om/in/joshua-blue-jack</w:t>
            </w:r>
            <w:r w:rsidR="00692703" w:rsidRPr="00617A00">
              <w:rPr>
                <w:rFonts w:ascii="Gill Sans MT" w:hAnsi="Gill Sans MT"/>
              </w:rPr>
              <w:t xml:space="preserve"> </w:t>
            </w:r>
          </w:p>
        </w:tc>
      </w:tr>
      <w:tr w:rsidR="009571D8" w:rsidRPr="00617A00" w:rsidTr="00692703">
        <w:tc>
          <w:tcPr>
            <w:tcW w:w="9360" w:type="dxa"/>
            <w:tcMar>
              <w:top w:w="432" w:type="dxa"/>
            </w:tcMar>
          </w:tcPr>
          <w:p w:rsidR="001755A8" w:rsidRPr="00617A00" w:rsidRDefault="00617A00" w:rsidP="00677BC9">
            <w:pPr>
              <w:rPr>
                <w:rFonts w:ascii="Gill Sans MT" w:hAnsi="Gill Sans MT" w:cs="Times New Roman"/>
                <w:sz w:val="36"/>
              </w:rPr>
            </w:pPr>
            <w:r w:rsidRPr="00617A00">
              <w:rPr>
                <w:rFonts w:ascii="Gill Sans MT" w:hAnsi="Gill Sans MT" w:cs="Times New Roman"/>
                <w:sz w:val="36"/>
              </w:rPr>
              <w:t>SUMMARY</w:t>
            </w:r>
          </w:p>
          <w:p w:rsidR="00617A00" w:rsidRDefault="00FE0A97" w:rsidP="00677BC9">
            <w:pPr>
              <w:rPr>
                <w:rFonts w:ascii="Gill Sans MT" w:hAnsi="Gill Sans MT" w:cs="Times New Roman"/>
                <w:sz w:val="24"/>
                <w:szCs w:val="24"/>
              </w:rPr>
            </w:pPr>
            <w:r>
              <w:rPr>
                <w:rFonts w:ascii="Gill Sans MT" w:hAnsi="Gill Sans MT" w:cs="Times New Roman"/>
                <w:sz w:val="24"/>
                <w:szCs w:val="24"/>
              </w:rPr>
              <w:t xml:space="preserve">Python </w:t>
            </w:r>
            <w:r w:rsidR="00617A00">
              <w:rPr>
                <w:rFonts w:ascii="Gill Sans MT" w:hAnsi="Gill Sans MT" w:cs="Times New Roman"/>
                <w:sz w:val="24"/>
                <w:szCs w:val="24"/>
              </w:rPr>
              <w:t>Django dev</w:t>
            </w:r>
            <w:r>
              <w:rPr>
                <w:rFonts w:ascii="Gill Sans MT" w:hAnsi="Gill Sans MT" w:cs="Times New Roman"/>
                <w:sz w:val="24"/>
                <w:szCs w:val="24"/>
              </w:rPr>
              <w:t>elope</w:t>
            </w:r>
            <w:r w:rsidR="00E916C0">
              <w:rPr>
                <w:rFonts w:ascii="Gill Sans MT" w:hAnsi="Gill Sans MT" w:cs="Times New Roman"/>
                <w:sz w:val="24"/>
                <w:szCs w:val="24"/>
              </w:rPr>
              <w:t>r with 2 years</w:t>
            </w:r>
            <w:r w:rsidR="002B1C3F">
              <w:rPr>
                <w:rFonts w:ascii="Gill Sans MT" w:hAnsi="Gill Sans MT" w:cs="Times New Roman"/>
                <w:sz w:val="24"/>
                <w:szCs w:val="24"/>
              </w:rPr>
              <w:t xml:space="preserve"> plus</w:t>
            </w:r>
            <w:bookmarkStart w:id="0" w:name="_GoBack"/>
            <w:bookmarkEnd w:id="0"/>
            <w:r w:rsidR="00E916C0">
              <w:rPr>
                <w:rFonts w:ascii="Gill Sans MT" w:hAnsi="Gill Sans MT" w:cs="Times New Roman"/>
                <w:sz w:val="24"/>
                <w:szCs w:val="24"/>
              </w:rPr>
              <w:t xml:space="preserve">’ experience, and </w:t>
            </w:r>
            <w:r w:rsidR="00617A00">
              <w:rPr>
                <w:rFonts w:ascii="Gill Sans MT" w:hAnsi="Gill Sans MT" w:cs="Times New Roman"/>
                <w:sz w:val="24"/>
                <w:szCs w:val="24"/>
              </w:rPr>
              <w:t>efficient knowledge in using</w:t>
            </w:r>
            <w:r w:rsidR="00E916C0">
              <w:rPr>
                <w:rFonts w:ascii="Gill Sans MT" w:hAnsi="Gill Sans MT" w:cs="Times New Roman"/>
                <w:sz w:val="24"/>
                <w:szCs w:val="24"/>
              </w:rPr>
              <w:t xml:space="preserve"> web development tools such as</w:t>
            </w:r>
            <w:r w:rsidR="00617A00">
              <w:rPr>
                <w:rFonts w:ascii="Gill Sans MT" w:hAnsi="Gill Sans MT" w:cs="Times New Roman"/>
                <w:sz w:val="24"/>
                <w:szCs w:val="24"/>
              </w:rPr>
              <w:t xml:space="preserve"> HTML, CSS, and JavaScript.  </w:t>
            </w:r>
          </w:p>
          <w:p w:rsidR="008460CA" w:rsidRPr="008460CA" w:rsidRDefault="008460CA" w:rsidP="008460CA">
            <w:pPr>
              <w:rPr>
                <w:rFonts w:ascii="Gill Sans MT" w:hAnsi="Gill Sans MT"/>
                <w:sz w:val="24"/>
                <w:szCs w:val="24"/>
              </w:rPr>
            </w:pPr>
            <w:r w:rsidRPr="008460CA">
              <w:rPr>
                <w:rFonts w:ascii="Gill Sans MT" w:hAnsi="Gill Sans MT"/>
                <w:sz w:val="24"/>
                <w:szCs w:val="24"/>
              </w:rPr>
              <w:t>I am self-</w:t>
            </w:r>
            <w:r w:rsidRPr="008460CA">
              <w:rPr>
                <w:rFonts w:ascii="Gill Sans MT" w:hAnsi="Gill Sans MT"/>
                <w:sz w:val="24"/>
                <w:szCs w:val="24"/>
              </w:rPr>
              <w:t>motivated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individual that enjoys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offering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my t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echnical skills </w:t>
            </w:r>
            <w:r w:rsidRPr="008460CA">
              <w:rPr>
                <w:rFonts w:ascii="Gill Sans MT" w:hAnsi="Gill Sans MT"/>
                <w:sz w:val="24"/>
                <w:szCs w:val="24"/>
              </w:rPr>
              <w:t>to solve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problem</w:t>
            </w:r>
            <w:r w:rsidRPr="008460CA">
              <w:rPr>
                <w:rFonts w:ascii="Gill Sans MT" w:hAnsi="Gill Sans MT"/>
                <w:sz w:val="24"/>
                <w:szCs w:val="24"/>
              </w:rPr>
              <w:t>s</w:t>
            </w:r>
            <w:r w:rsidRPr="008460CA">
              <w:rPr>
                <w:rFonts w:ascii="Gill Sans MT" w:hAnsi="Gill Sans MT"/>
                <w:sz w:val="24"/>
                <w:szCs w:val="24"/>
              </w:rPr>
              <w:t>, through the application of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my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advanced education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in Computer Science</w:t>
            </w:r>
            <w:r w:rsidRPr="008460CA">
              <w:rPr>
                <w:rFonts w:ascii="Gill Sans MT" w:hAnsi="Gill Sans MT"/>
                <w:sz w:val="24"/>
                <w:szCs w:val="24"/>
              </w:rPr>
              <w:t xml:space="preserve"> </w:t>
            </w:r>
            <w:r w:rsidRPr="008460CA">
              <w:rPr>
                <w:rFonts w:ascii="Gill Sans MT" w:hAnsi="Gill Sans MT"/>
                <w:sz w:val="24"/>
                <w:szCs w:val="24"/>
              </w:rPr>
              <w:t>and training in Web Development</w:t>
            </w:r>
          </w:p>
          <w:p w:rsidR="008460CA" w:rsidRPr="00617A00" w:rsidRDefault="008460CA" w:rsidP="00677BC9">
            <w:pPr>
              <w:rPr>
                <w:rFonts w:ascii="Gill Sans MT" w:hAnsi="Gill Sans MT" w:cs="Times New Roman"/>
                <w:sz w:val="24"/>
                <w:szCs w:val="24"/>
              </w:rPr>
            </w:pPr>
          </w:p>
        </w:tc>
      </w:tr>
    </w:tbl>
    <w:p w:rsidR="004E01EB" w:rsidRPr="00617A00" w:rsidRDefault="00930A9D" w:rsidP="004E01EB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>work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617A00" w:rsidTr="005E4252">
        <w:trPr>
          <w:trHeight w:val="3908"/>
        </w:trPr>
        <w:tc>
          <w:tcPr>
            <w:tcW w:w="9355" w:type="dxa"/>
          </w:tcPr>
          <w:p w:rsidR="001D0BF1" w:rsidRPr="00617A00" w:rsidRDefault="001271FD" w:rsidP="001D0BF1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march</w:t>
            </w:r>
            <w:r w:rsidR="001D0BF1" w:rsidRPr="00617A00">
              <w:rPr>
                <w:rFonts w:ascii="Gill Sans MT" w:hAnsi="Gill Sans MT"/>
              </w:rPr>
              <w:t xml:space="preserve"> – </w:t>
            </w:r>
            <w:r w:rsidRPr="00617A00">
              <w:rPr>
                <w:rFonts w:ascii="Gill Sans MT" w:hAnsi="Gill Sans MT"/>
              </w:rPr>
              <w:t>august 2020</w:t>
            </w:r>
          </w:p>
          <w:p w:rsidR="001D0BF1" w:rsidRPr="00617A00" w:rsidRDefault="001271FD" w:rsidP="001D0BF1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intern</w:t>
            </w:r>
            <w:r w:rsidR="001D0BF1" w:rsidRPr="00617A00">
              <w:rPr>
                <w:rFonts w:ascii="Gill Sans MT" w:hAnsi="Gill Sans MT"/>
              </w:rPr>
              <w:t xml:space="preserve">, </w:t>
            </w:r>
            <w:r w:rsidRPr="00617A00">
              <w:rPr>
                <w:rStyle w:val="SubtleReference"/>
                <w:rFonts w:ascii="Gill Sans MT" w:hAnsi="Gill Sans MT"/>
              </w:rPr>
              <w:t>office machine nigeria limited</w:t>
            </w:r>
            <w:r w:rsidR="00C6553A" w:rsidRPr="00617A00">
              <w:rPr>
                <w:rStyle w:val="SubtleReference"/>
                <w:rFonts w:ascii="Gill Sans MT" w:hAnsi="Gill Sans MT"/>
              </w:rPr>
              <w:t xml:space="preserve"> (omnl)</w:t>
            </w:r>
          </w:p>
          <w:p w:rsidR="001271FD" w:rsidRPr="00617A00" w:rsidRDefault="00255FF1" w:rsidP="001271FD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</w:t>
            </w:r>
            <w:r w:rsidR="003D735B" w:rsidRPr="00617A00">
              <w:rPr>
                <w:rFonts w:ascii="Gill Sans MT" w:hAnsi="Gill Sans MT"/>
                <w:sz w:val="24"/>
                <w:szCs w:val="24"/>
              </w:rPr>
              <w:t xml:space="preserve"> assisted in mediating between </w:t>
            </w:r>
            <w:r w:rsidR="00DA67AF">
              <w:rPr>
                <w:rFonts w:ascii="Gill Sans MT" w:hAnsi="Gill Sans MT"/>
                <w:sz w:val="24"/>
                <w:szCs w:val="24"/>
              </w:rPr>
              <w:t>the stakeholders</w:t>
            </w:r>
            <w:r w:rsidR="003D735B" w:rsidRPr="00617A00">
              <w:rPr>
                <w:rFonts w:ascii="Gill Sans MT" w:hAnsi="Gill Sans MT"/>
                <w:sz w:val="24"/>
                <w:szCs w:val="24"/>
              </w:rPr>
              <w:t xml:space="preserve"> and developers on the progress made on the development of a Customer Complaint Handling System</w:t>
            </w:r>
            <w:r w:rsidR="008F0E66">
              <w:rPr>
                <w:rFonts w:ascii="Gill Sans MT" w:hAnsi="Gill Sans MT"/>
                <w:sz w:val="24"/>
                <w:szCs w:val="24"/>
              </w:rPr>
              <w:t xml:space="preserve"> for </w:t>
            </w:r>
            <w:r w:rsidR="00DA67AF">
              <w:rPr>
                <w:rFonts w:ascii="Gill Sans MT" w:hAnsi="Gill Sans MT"/>
                <w:sz w:val="24"/>
                <w:szCs w:val="24"/>
              </w:rPr>
              <w:t xml:space="preserve">the </w:t>
            </w:r>
            <w:r w:rsidR="008F0E66">
              <w:rPr>
                <w:rFonts w:ascii="Gill Sans MT" w:hAnsi="Gill Sans MT"/>
                <w:sz w:val="24"/>
                <w:szCs w:val="24"/>
              </w:rPr>
              <w:t>Nigerian Electricity Regulatory Commission (NERC)</w:t>
            </w:r>
            <w:r w:rsidR="005D169C">
              <w:rPr>
                <w:rFonts w:ascii="Gill Sans MT" w:hAnsi="Gill Sans MT"/>
                <w:sz w:val="24"/>
                <w:szCs w:val="24"/>
              </w:rPr>
              <w:t xml:space="preserve"> and also assisted in making reports on milestones covered</w:t>
            </w:r>
            <w:r w:rsidR="001271FD"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1271FD" w:rsidRPr="00617A00" w:rsidRDefault="00255FF1" w:rsidP="001271FD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</w:t>
            </w:r>
            <w:r w:rsidR="00751FC1" w:rsidRPr="00617A00">
              <w:rPr>
                <w:rFonts w:ascii="Gill Sans MT" w:hAnsi="Gill Sans MT"/>
                <w:sz w:val="24"/>
                <w:szCs w:val="24"/>
              </w:rPr>
              <w:t xml:space="preserve"> carried out user testing on the Customer Complaint Handling System developed</w:t>
            </w:r>
            <w:r w:rsidR="001271FD"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1271FD" w:rsidRPr="00617A00" w:rsidRDefault="00255FF1" w:rsidP="001271FD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 handled regular maintenance of office equipment</w:t>
            </w:r>
            <w:r w:rsidR="00751FC1" w:rsidRPr="00617A00">
              <w:rPr>
                <w:rFonts w:ascii="Gill Sans MT" w:hAnsi="Gill Sans MT"/>
                <w:sz w:val="24"/>
                <w:szCs w:val="24"/>
              </w:rPr>
              <w:t>s</w:t>
            </w:r>
            <w:r w:rsidR="001271FD"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1E3120" w:rsidRPr="008F0E66" w:rsidRDefault="008F0E66" w:rsidP="008F0E66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I prepared</w:t>
            </w:r>
            <w:r w:rsidR="00255FF1" w:rsidRPr="00617A00">
              <w:rPr>
                <w:rFonts w:ascii="Gill Sans MT" w:hAnsi="Gill Sans MT"/>
                <w:sz w:val="24"/>
                <w:szCs w:val="24"/>
              </w:rPr>
              <w:t xml:space="preserve"> the documentation of user manuals for a Customer Complaint Handling System</w:t>
            </w:r>
            <w:r>
              <w:rPr>
                <w:rFonts w:ascii="Gill Sans MT" w:hAnsi="Gill Sans MT"/>
              </w:rPr>
              <w:t xml:space="preserve"> </w:t>
            </w:r>
            <w:r>
              <w:rPr>
                <w:rFonts w:ascii="Gill Sans MT" w:hAnsi="Gill Sans MT"/>
                <w:sz w:val="24"/>
                <w:szCs w:val="24"/>
              </w:rPr>
              <w:t>for Nigerian Electricity Regulatory Commission (NERC)</w:t>
            </w:r>
            <w:r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C6553A" w:rsidRPr="00617A00" w:rsidRDefault="00C6553A" w:rsidP="00C6553A">
            <w:pPr>
              <w:pStyle w:val="Heading3"/>
              <w:contextualSpacing w:val="0"/>
              <w:outlineLvl w:val="2"/>
              <w:rPr>
                <w:rFonts w:ascii="Gill Sans MT" w:eastAsiaTheme="minorHAnsi" w:hAnsi="Gill Sans MT" w:cstheme="minorBidi"/>
                <w:b w:val="0"/>
                <w:caps w:val="0"/>
                <w:szCs w:val="22"/>
              </w:rPr>
            </w:pPr>
          </w:p>
          <w:p w:rsidR="00C6553A" w:rsidRPr="00617A00" w:rsidRDefault="00C6553A" w:rsidP="00C6553A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eastAsiaTheme="minorHAnsi" w:hAnsi="Gill Sans MT" w:cstheme="minorBidi"/>
                <w:b w:val="0"/>
                <w:caps w:val="0"/>
                <w:sz w:val="24"/>
                <w:szCs w:val="22"/>
              </w:rPr>
              <w:t>JUNE</w:t>
            </w:r>
            <w:r w:rsidRPr="00617A00">
              <w:rPr>
                <w:rFonts w:ascii="Gill Sans MT" w:hAnsi="Gill Sans MT"/>
              </w:rPr>
              <w:t xml:space="preserve"> – </w:t>
            </w:r>
            <w:r w:rsidR="00520E4A" w:rsidRPr="00617A00">
              <w:rPr>
                <w:rFonts w:ascii="Gill Sans MT" w:hAnsi="Gill Sans MT"/>
              </w:rPr>
              <w:t>february</w:t>
            </w:r>
            <w:r w:rsidR="008460CA">
              <w:rPr>
                <w:rFonts w:ascii="Gill Sans MT" w:hAnsi="Gill Sans MT"/>
              </w:rPr>
              <w:t xml:space="preserve"> 2022</w:t>
            </w:r>
          </w:p>
          <w:p w:rsidR="00C6553A" w:rsidRPr="00617A00" w:rsidRDefault="00C6553A" w:rsidP="00930A9D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intern, FEDERAL INLAND REVENUE SERVICE (FIRS)</w:t>
            </w:r>
          </w:p>
          <w:p w:rsidR="00520E4A" w:rsidRPr="00617A00" w:rsidRDefault="00255FF1" w:rsidP="00520E4A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 h</w:t>
            </w:r>
            <w:r w:rsidR="00520E4A" w:rsidRPr="00617A00">
              <w:rPr>
                <w:rFonts w:ascii="Gill Sans MT" w:hAnsi="Gill Sans MT"/>
                <w:sz w:val="24"/>
                <w:szCs w:val="24"/>
              </w:rPr>
              <w:t>andled data entry of tax in Excel.</w:t>
            </w:r>
          </w:p>
          <w:p w:rsidR="00520E4A" w:rsidRPr="00617A00" w:rsidRDefault="00255FF1" w:rsidP="00520E4A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 m</w:t>
            </w:r>
            <w:r w:rsidR="00520E4A" w:rsidRPr="00617A00">
              <w:rPr>
                <w:rFonts w:ascii="Gill Sans MT" w:hAnsi="Gill Sans MT"/>
                <w:sz w:val="24"/>
                <w:szCs w:val="24"/>
              </w:rPr>
              <w:t xml:space="preserve">anaged the registration of tax </w:t>
            </w:r>
            <w:r w:rsidR="008F0E66">
              <w:rPr>
                <w:rFonts w:ascii="Gill Sans MT" w:hAnsi="Gill Sans MT"/>
                <w:sz w:val="24"/>
                <w:szCs w:val="24"/>
              </w:rPr>
              <w:t>payers</w:t>
            </w:r>
            <w:r w:rsidR="00BD2C13">
              <w:rPr>
                <w:rFonts w:ascii="Gill Sans MT" w:hAnsi="Gill Sans MT"/>
                <w:sz w:val="24"/>
                <w:szCs w:val="24"/>
              </w:rPr>
              <w:t xml:space="preserve"> which helped meet up the target for registered tax payers on the newly deployed </w:t>
            </w:r>
            <w:r w:rsidR="008F0E66">
              <w:rPr>
                <w:rFonts w:ascii="Gill Sans MT" w:hAnsi="Gill Sans MT"/>
                <w:sz w:val="24"/>
                <w:szCs w:val="24"/>
              </w:rPr>
              <w:t xml:space="preserve">Tax Pro Max </w:t>
            </w:r>
            <w:r w:rsidR="00BD2C13">
              <w:rPr>
                <w:rFonts w:ascii="Gill Sans MT" w:hAnsi="Gill Sans MT"/>
                <w:sz w:val="24"/>
                <w:szCs w:val="24"/>
              </w:rPr>
              <w:t>platform</w:t>
            </w:r>
            <w:r w:rsidR="00520E4A" w:rsidRPr="00617A00">
              <w:rPr>
                <w:rFonts w:ascii="Gill Sans MT" w:hAnsi="Gill Sans MT"/>
                <w:sz w:val="24"/>
                <w:szCs w:val="24"/>
              </w:rPr>
              <w:t>.</w:t>
            </w:r>
          </w:p>
          <w:p w:rsidR="00520E4A" w:rsidRDefault="00255FF1" w:rsidP="00004093">
            <w:pPr>
              <w:pStyle w:val="ListParagraph"/>
              <w:numPr>
                <w:ilvl w:val="0"/>
                <w:numId w:val="14"/>
              </w:numPr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I h</w:t>
            </w:r>
            <w:r w:rsidR="00520E4A" w:rsidRPr="00617A00">
              <w:rPr>
                <w:rFonts w:ascii="Gill Sans MT" w:hAnsi="Gill Sans MT"/>
                <w:sz w:val="24"/>
                <w:szCs w:val="24"/>
              </w:rPr>
              <w:t>andled the uploading of tax files</w:t>
            </w:r>
            <w:r w:rsidR="00DA67AF">
              <w:rPr>
                <w:rFonts w:ascii="Gill Sans MT" w:hAnsi="Gill Sans MT"/>
                <w:sz w:val="24"/>
                <w:szCs w:val="24"/>
              </w:rPr>
              <w:t xml:space="preserve"> for tax payers</w:t>
            </w:r>
            <w:r w:rsidR="00520E4A" w:rsidRPr="00617A00">
              <w:rPr>
                <w:rFonts w:ascii="Gill Sans MT" w:hAnsi="Gill Sans MT"/>
                <w:sz w:val="24"/>
                <w:szCs w:val="24"/>
              </w:rPr>
              <w:t xml:space="preserve">. </w:t>
            </w:r>
          </w:p>
          <w:p w:rsidR="003D735B" w:rsidRPr="00617A00" w:rsidRDefault="003D735B" w:rsidP="003D735B">
            <w:pPr>
              <w:rPr>
                <w:rFonts w:ascii="Gill Sans MT" w:hAnsi="Gill Sans MT"/>
              </w:rPr>
            </w:pPr>
          </w:p>
        </w:tc>
      </w:tr>
      <w:tr w:rsidR="00F61DF9" w:rsidRPr="00617A00" w:rsidTr="001B7B3E">
        <w:trPr>
          <w:trHeight w:val="14"/>
        </w:trPr>
        <w:tc>
          <w:tcPr>
            <w:tcW w:w="9355" w:type="dxa"/>
            <w:tcMar>
              <w:top w:w="216" w:type="dxa"/>
            </w:tcMar>
          </w:tcPr>
          <w:p w:rsidR="00930A9D" w:rsidRPr="00617A00" w:rsidRDefault="00930A9D" w:rsidP="00930A9D">
            <w:pPr>
              <w:pStyle w:val="Heading2"/>
              <w:outlineLvl w:val="1"/>
              <w:rPr>
                <w:rFonts w:ascii="Gill Sans MT" w:hAnsi="Gill Sans MT"/>
              </w:rPr>
            </w:pPr>
          </w:p>
        </w:tc>
      </w:tr>
    </w:tbl>
    <w:p w:rsidR="00DA59AA" w:rsidRPr="00617A00" w:rsidRDefault="00930A9D" w:rsidP="0097790C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>professional trainings/certifications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617A00" w:rsidTr="00004093">
        <w:trPr>
          <w:trHeight w:val="503"/>
        </w:trPr>
        <w:tc>
          <w:tcPr>
            <w:tcW w:w="9290" w:type="dxa"/>
          </w:tcPr>
          <w:p w:rsidR="008A24A1" w:rsidRDefault="008A24A1" w:rsidP="008A24A1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JANUARY, 2022</w:t>
            </w:r>
          </w:p>
          <w:p w:rsidR="008A24A1" w:rsidRPr="008A24A1" w:rsidRDefault="008A24A1" w:rsidP="008A24A1">
            <w:pPr>
              <w:pStyle w:val="Heading3"/>
              <w:contextualSpacing w:val="0"/>
              <w:outlineLvl w:val="2"/>
              <w:rPr>
                <w:rFonts w:ascii="Gill Sans MT" w:hAnsi="Gill Sans MT"/>
                <w:color w:val="1D824C" w:themeColor="accent1"/>
                <w:sz w:val="28"/>
                <w:szCs w:val="28"/>
              </w:rPr>
            </w:pPr>
            <w:r w:rsidRPr="008A24A1">
              <w:rPr>
                <w:rFonts w:ascii="Gill Sans MT" w:hAnsi="Gill Sans MT"/>
                <w:color w:val="1D824C" w:themeColor="accent1"/>
                <w:sz w:val="28"/>
                <w:szCs w:val="28"/>
              </w:rPr>
              <w:t>google it support professional (in progress)</w:t>
            </w:r>
          </w:p>
          <w:p w:rsidR="008A24A1" w:rsidRPr="00617A00" w:rsidRDefault="008A24A1" w:rsidP="008A24A1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MARCH 2021</w:t>
            </w:r>
          </w:p>
          <w:p w:rsidR="008A24A1" w:rsidRDefault="008A24A1" w:rsidP="008A24A1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IT ESSENTIAL COMPTIA A+ CERTIFIED TRAINING AWARD</w:t>
            </w:r>
          </w:p>
          <w:p w:rsidR="005F613A" w:rsidRPr="00617A00" w:rsidRDefault="005F613A" w:rsidP="008F0E66">
            <w:pPr>
              <w:pStyle w:val="Heading3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aUGUST 2019</w:t>
            </w:r>
          </w:p>
        </w:tc>
      </w:tr>
      <w:tr w:rsidR="00F61DF9" w:rsidRPr="00617A00" w:rsidTr="00930A9D">
        <w:tc>
          <w:tcPr>
            <w:tcW w:w="9290" w:type="dxa"/>
            <w:tcMar>
              <w:top w:w="216" w:type="dxa"/>
            </w:tcMar>
          </w:tcPr>
          <w:p w:rsidR="00F61DF9" w:rsidRPr="00617A00" w:rsidRDefault="00677BC9" w:rsidP="00F61DF9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lastRenderedPageBreak/>
              <w:t>may</w:t>
            </w:r>
            <w:r w:rsidR="00F61DF9" w:rsidRPr="00617A00">
              <w:rPr>
                <w:rFonts w:ascii="Gill Sans MT" w:hAnsi="Gill Sans MT"/>
              </w:rPr>
              <w:t xml:space="preserve"> </w:t>
            </w:r>
            <w:r w:rsidR="005F613A" w:rsidRPr="00617A00">
              <w:rPr>
                <w:rFonts w:ascii="Gill Sans MT" w:hAnsi="Gill Sans MT"/>
              </w:rPr>
              <w:t>2019</w:t>
            </w:r>
          </w:p>
          <w:p w:rsidR="005F613A" w:rsidRPr="00617A00" w:rsidRDefault="008F0E66" w:rsidP="00F61DF9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python &amp; </w:t>
            </w:r>
            <w:r w:rsidR="00677BC9" w:rsidRPr="00617A00">
              <w:rPr>
                <w:rFonts w:ascii="Gill Sans MT" w:hAnsi="Gill Sans MT"/>
              </w:rPr>
              <w:t>django stack bootcamp</w:t>
            </w:r>
          </w:p>
          <w:p w:rsidR="005F613A" w:rsidRPr="00617A00" w:rsidRDefault="005F613A" w:rsidP="005F613A">
            <w:pPr>
              <w:pStyle w:val="Heading3"/>
              <w:contextualSpacing w:val="0"/>
              <w:outlineLvl w:val="2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april 2019</w:t>
            </w:r>
          </w:p>
          <w:p w:rsidR="003D735B" w:rsidRPr="00617A00" w:rsidRDefault="005F613A" w:rsidP="00F61DF9">
            <w:pPr>
              <w:pStyle w:val="Heading2"/>
              <w:contextualSpacing w:val="0"/>
              <w:outlineLvl w:val="1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project management fundamentals bootcamp</w:t>
            </w:r>
          </w:p>
          <w:p w:rsidR="00F61DF9" w:rsidRPr="00617A00" w:rsidRDefault="00F61DF9" w:rsidP="00677BC9">
            <w:pPr>
              <w:rPr>
                <w:rFonts w:ascii="Gill Sans MT" w:hAnsi="Gill Sans MT"/>
              </w:rPr>
            </w:pPr>
          </w:p>
        </w:tc>
      </w:tr>
    </w:tbl>
    <w:p w:rsidR="00930A9D" w:rsidRPr="0035448E" w:rsidRDefault="00930A9D" w:rsidP="00930A9D">
      <w:pPr>
        <w:pStyle w:val="Heading3"/>
        <w:rPr>
          <w:rFonts w:ascii="Gill Sans MT" w:hAnsi="Gill Sans MT" w:cs="Times New Roman"/>
          <w:sz w:val="36"/>
        </w:rPr>
      </w:pPr>
      <w:r w:rsidRPr="00617A00">
        <w:rPr>
          <w:rFonts w:ascii="Gill Sans MT" w:hAnsi="Gill Sans MT" w:cs="Times New Roman"/>
          <w:sz w:val="36"/>
        </w:rPr>
        <w:t>EDUCATION</w:t>
      </w:r>
    </w:p>
    <w:p w:rsidR="00930A9D" w:rsidRPr="00617A00" w:rsidRDefault="00930A9D" w:rsidP="00930A9D">
      <w:pPr>
        <w:pStyle w:val="Heading2"/>
        <w:rPr>
          <w:rFonts w:ascii="Gill Sans MT" w:hAnsi="Gill Sans MT"/>
        </w:rPr>
      </w:pPr>
      <w:r w:rsidRPr="00617A00">
        <w:rPr>
          <w:rFonts w:ascii="Gill Sans MT" w:hAnsi="Gill Sans MT"/>
        </w:rPr>
        <w:t>B. S</w:t>
      </w:r>
      <w:r w:rsidRPr="00617A00">
        <w:rPr>
          <w:rFonts w:ascii="Gill Sans MT" w:hAnsi="Gill Sans MT"/>
          <w:sz w:val="18"/>
        </w:rPr>
        <w:t>C</w:t>
      </w:r>
      <w:r w:rsidR="0035448E">
        <w:rPr>
          <w:rFonts w:ascii="Gill Sans MT" w:hAnsi="Gill Sans MT"/>
        </w:rPr>
        <w:t xml:space="preserve">. </w:t>
      </w:r>
      <w:r w:rsidRPr="00617A00">
        <w:rPr>
          <w:rFonts w:ascii="Gill Sans MT" w:hAnsi="Gill Sans MT"/>
        </w:rPr>
        <w:t>computer science, Bowen university, osun nigeria</w:t>
      </w:r>
    </w:p>
    <w:p w:rsidR="005F613A" w:rsidRPr="00617A00" w:rsidRDefault="005F613A" w:rsidP="00486277">
      <w:pPr>
        <w:pStyle w:val="Heading1"/>
        <w:rPr>
          <w:rFonts w:ascii="Gill Sans MT" w:hAnsi="Gill Sans MT"/>
        </w:rPr>
      </w:pPr>
    </w:p>
    <w:p w:rsidR="00486277" w:rsidRPr="00617A00" w:rsidRDefault="005F613A" w:rsidP="00486277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 xml:space="preserve">TECHNICAL SKILLS 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17A00" w:rsidTr="00CF1A49">
        <w:tc>
          <w:tcPr>
            <w:tcW w:w="4675" w:type="dxa"/>
          </w:tcPr>
          <w:p w:rsidR="001E3120" w:rsidRPr="00617A00" w:rsidRDefault="005F613A" w:rsidP="006E1507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 xml:space="preserve">Python </w:t>
            </w:r>
          </w:p>
          <w:p w:rsidR="005F613A" w:rsidRPr="00617A00" w:rsidRDefault="005F613A" w:rsidP="006E1507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 xml:space="preserve">Django </w:t>
            </w:r>
          </w:p>
          <w:p w:rsidR="005F613A" w:rsidRPr="00617A00" w:rsidRDefault="00885742" w:rsidP="006E1507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HTML &amp; </w:t>
            </w:r>
            <w:r w:rsidR="005F613A" w:rsidRPr="00617A00">
              <w:rPr>
                <w:rFonts w:ascii="Gill Sans MT" w:hAnsi="Gill Sans MT"/>
                <w:sz w:val="24"/>
                <w:szCs w:val="24"/>
              </w:rPr>
              <w:t>CSS</w:t>
            </w:r>
          </w:p>
          <w:p w:rsidR="00E25A01" w:rsidRDefault="008F0E66" w:rsidP="006E1507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Vanilla </w:t>
            </w:r>
            <w:r w:rsidR="00E25A01" w:rsidRPr="00617A00">
              <w:rPr>
                <w:rFonts w:ascii="Gill Sans MT" w:hAnsi="Gill Sans MT"/>
                <w:sz w:val="24"/>
                <w:szCs w:val="24"/>
              </w:rPr>
              <w:t>JavaScript</w:t>
            </w:r>
          </w:p>
          <w:p w:rsidR="008F0E66" w:rsidRPr="00617A00" w:rsidRDefault="008F0E66" w:rsidP="006E1507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JQuery</w:t>
            </w:r>
          </w:p>
          <w:p w:rsidR="001F4E6D" w:rsidRPr="00617A00" w:rsidRDefault="001F4E6D" w:rsidP="005F613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Gill Sans MT" w:hAnsi="Gill Sans MT"/>
              </w:rPr>
            </w:pPr>
          </w:p>
          <w:p w:rsidR="006D58D7" w:rsidRPr="00617A00" w:rsidRDefault="006D58D7" w:rsidP="006D58D7">
            <w:pPr>
              <w:pStyle w:val="Heading1"/>
              <w:outlineLvl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 xml:space="preserve">SOFT SKILLS </w:t>
            </w:r>
          </w:p>
          <w:p w:rsidR="006D58D7" w:rsidRPr="00617A00" w:rsidRDefault="006D58D7" w:rsidP="006D58D7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Good sense of organization</w:t>
            </w:r>
          </w:p>
          <w:p w:rsidR="006D58D7" w:rsidRPr="00617A00" w:rsidRDefault="006D58D7" w:rsidP="006D58D7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Good team player</w:t>
            </w:r>
          </w:p>
          <w:p w:rsidR="006D58D7" w:rsidRPr="00617A00" w:rsidRDefault="006D58D7" w:rsidP="006D58D7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Honesty</w:t>
            </w:r>
          </w:p>
          <w:p w:rsidR="005F613A" w:rsidRPr="00617A00" w:rsidRDefault="005F613A" w:rsidP="005F613A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rFonts w:ascii="Gill Sans MT" w:hAnsi="Gill Sans MT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1E3120" w:rsidRPr="00617A00" w:rsidRDefault="005F613A" w:rsidP="005F613A">
            <w:pPr>
              <w:pStyle w:val="ListBullet"/>
              <w:contextualSpacing w:val="0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GIT</w:t>
            </w:r>
          </w:p>
          <w:p w:rsidR="006728C7" w:rsidRPr="007A62AB" w:rsidRDefault="006728C7" w:rsidP="005F613A">
            <w:pPr>
              <w:pStyle w:val="ListBullet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Django Rest Framework</w:t>
            </w:r>
          </w:p>
          <w:p w:rsidR="007A62AB" w:rsidRPr="00617A00" w:rsidRDefault="007A62AB" w:rsidP="005F613A">
            <w:pPr>
              <w:pStyle w:val="ListBullet"/>
              <w:contextualSpacing w:val="0"/>
              <w:rPr>
                <w:rFonts w:ascii="Gill Sans MT" w:hAnsi="Gill Sans MT"/>
              </w:rPr>
            </w:pPr>
            <w:r>
              <w:rPr>
                <w:rFonts w:ascii="Gill Sans MT" w:hAnsi="Gill Sans MT"/>
                <w:sz w:val="24"/>
                <w:szCs w:val="24"/>
              </w:rPr>
              <w:t>Heroku</w:t>
            </w:r>
          </w:p>
        </w:tc>
      </w:tr>
    </w:tbl>
    <w:p w:rsidR="00AD782D" w:rsidRPr="00617A00" w:rsidRDefault="006D58D7" w:rsidP="0062312F">
      <w:pPr>
        <w:pStyle w:val="Heading1"/>
        <w:rPr>
          <w:rFonts w:ascii="Gill Sans MT" w:hAnsi="Gill Sans MT"/>
        </w:rPr>
      </w:pPr>
      <w:r w:rsidRPr="00617A00">
        <w:rPr>
          <w:rFonts w:ascii="Gill Sans MT" w:hAnsi="Gill Sans MT"/>
        </w:rPr>
        <w:t xml:space="preserve">projects done </w:t>
      </w:r>
    </w:p>
    <w:p w:rsidR="00D86517" w:rsidRPr="00617A00" w:rsidRDefault="003D735B" w:rsidP="006D58D7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 xml:space="preserve">I developed a </w:t>
      </w:r>
      <w:r w:rsidR="006D58D7" w:rsidRPr="00617A00">
        <w:rPr>
          <w:rFonts w:ascii="Gill Sans MT" w:hAnsi="Gill Sans MT"/>
          <w:sz w:val="24"/>
          <w:szCs w:val="24"/>
        </w:rPr>
        <w:t>Business Intelligence System</w:t>
      </w:r>
      <w:r w:rsidR="00D86517" w:rsidRPr="00617A00">
        <w:rPr>
          <w:rFonts w:ascii="Gill Sans MT" w:hAnsi="Gill Sans MT"/>
          <w:sz w:val="24"/>
          <w:szCs w:val="24"/>
        </w:rPr>
        <w:t xml:space="preserve"> using Bowen University Guest-house as case study</w:t>
      </w:r>
      <w:r w:rsidR="006D58D7" w:rsidRPr="00617A00">
        <w:rPr>
          <w:rFonts w:ascii="Gill Sans MT" w:hAnsi="Gill Sans MT"/>
          <w:sz w:val="24"/>
          <w:szCs w:val="24"/>
        </w:rPr>
        <w:t xml:space="preserve"> </w:t>
      </w:r>
    </w:p>
    <w:p w:rsidR="006D58D7" w:rsidRPr="00617A00" w:rsidRDefault="003D735B" w:rsidP="006D58D7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>I d</w:t>
      </w:r>
      <w:r w:rsidR="006D58D7" w:rsidRPr="00617A00">
        <w:rPr>
          <w:rFonts w:ascii="Gill Sans MT" w:hAnsi="Gill Sans MT"/>
          <w:sz w:val="24"/>
          <w:szCs w:val="24"/>
        </w:rPr>
        <w:t>eveloped a business intelligence system for a photography reservation application</w:t>
      </w:r>
      <w:r w:rsidR="00AF4FB9" w:rsidRPr="00617A00">
        <w:rPr>
          <w:rFonts w:ascii="Gill Sans MT" w:hAnsi="Gill Sans MT"/>
          <w:sz w:val="24"/>
          <w:szCs w:val="24"/>
        </w:rPr>
        <w:t xml:space="preserve"> using Django</w:t>
      </w:r>
    </w:p>
    <w:p w:rsidR="006728C7" w:rsidRPr="00617A00" w:rsidRDefault="000F04F7" w:rsidP="006728C7">
      <w:pPr>
        <w:pStyle w:val="ListBullet"/>
        <w:numPr>
          <w:ilvl w:val="0"/>
          <w:numId w:val="0"/>
        </w:numPr>
        <w:ind w:left="360"/>
        <w:rPr>
          <w:rStyle w:val="Hyperlink"/>
          <w:rFonts w:ascii="Gill Sans MT" w:hAnsi="Gill Sans MT"/>
          <w:sz w:val="24"/>
          <w:szCs w:val="24"/>
        </w:rPr>
      </w:pPr>
      <w:hyperlink r:id="rId8" w:history="1">
        <w:r w:rsidR="006728C7" w:rsidRPr="00617A00">
          <w:rPr>
            <w:rStyle w:val="Hyperlink"/>
            <w:rFonts w:ascii="Gill Sans MT" w:hAnsi="Gill Sans MT"/>
            <w:sz w:val="24"/>
            <w:szCs w:val="24"/>
          </w:rPr>
          <w:t>https://photospro.herokuapp.com</w:t>
        </w:r>
      </w:hyperlink>
    </w:p>
    <w:p w:rsidR="003D735B" w:rsidRPr="00617A00" w:rsidRDefault="008F0E66" w:rsidP="003D735B">
      <w:pPr>
        <w:pStyle w:val="ListBullet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 xml:space="preserve">I developed a simple </w:t>
      </w:r>
      <w:r w:rsidR="003D735B" w:rsidRPr="00617A00">
        <w:rPr>
          <w:rFonts w:ascii="Gill Sans MT" w:hAnsi="Gill Sans MT"/>
          <w:sz w:val="24"/>
          <w:szCs w:val="24"/>
        </w:rPr>
        <w:t xml:space="preserve">Schedule Web Application developed using Django        </w:t>
      </w:r>
    </w:p>
    <w:p w:rsidR="003D735B" w:rsidRPr="00617A00" w:rsidRDefault="000F04F7" w:rsidP="007A72C0">
      <w:pPr>
        <w:pStyle w:val="ListBullet"/>
        <w:numPr>
          <w:ilvl w:val="0"/>
          <w:numId w:val="0"/>
        </w:numPr>
        <w:ind w:left="360"/>
        <w:rPr>
          <w:rFonts w:ascii="Gill Sans MT" w:hAnsi="Gill Sans MT"/>
          <w:color w:val="2C5C85" w:themeColor="hyperlink"/>
          <w:sz w:val="24"/>
          <w:szCs w:val="24"/>
          <w:u w:val="single"/>
        </w:rPr>
      </w:pPr>
      <w:hyperlink r:id="rId9" w:history="1">
        <w:r w:rsidR="007A72C0" w:rsidRPr="00617A00">
          <w:rPr>
            <w:rStyle w:val="Hyperlink"/>
            <w:rFonts w:ascii="Gill Sans MT" w:hAnsi="Gill Sans MT"/>
            <w:sz w:val="24"/>
            <w:szCs w:val="24"/>
          </w:rPr>
          <w:t>https://djang</w:t>
        </w:r>
        <w:r w:rsidR="007A72C0" w:rsidRPr="00617A00">
          <w:rPr>
            <w:rStyle w:val="Hyperlink"/>
            <w:rFonts w:ascii="Gill Sans MT" w:hAnsi="Gill Sans MT"/>
            <w:sz w:val="24"/>
            <w:szCs w:val="24"/>
          </w:rPr>
          <w:t>o</w:t>
        </w:r>
        <w:r w:rsidR="007A72C0" w:rsidRPr="00617A00">
          <w:rPr>
            <w:rStyle w:val="Hyperlink"/>
            <w:rFonts w:ascii="Gill Sans MT" w:hAnsi="Gill Sans MT"/>
            <w:sz w:val="24"/>
            <w:szCs w:val="24"/>
          </w:rPr>
          <w:t>-scheduleapp.herokuapp.com</w:t>
        </w:r>
      </w:hyperlink>
    </w:p>
    <w:p w:rsidR="00D86517" w:rsidRPr="00617A00" w:rsidRDefault="00D86517" w:rsidP="006D58D7">
      <w:pPr>
        <w:pStyle w:val="ListBullet"/>
        <w:rPr>
          <w:rFonts w:ascii="Gill Sans MT" w:hAnsi="Gill Sans MT"/>
          <w:sz w:val="24"/>
          <w:szCs w:val="24"/>
        </w:rPr>
      </w:pPr>
      <w:r w:rsidRPr="00617A00">
        <w:rPr>
          <w:rFonts w:ascii="Gill Sans MT" w:hAnsi="Gill Sans MT"/>
          <w:sz w:val="24"/>
          <w:szCs w:val="24"/>
        </w:rPr>
        <w:t>Data collection App</w:t>
      </w:r>
      <w:r w:rsidR="00AF4FB9" w:rsidRPr="00617A00">
        <w:rPr>
          <w:rFonts w:ascii="Gill Sans MT" w:hAnsi="Gill Sans MT"/>
          <w:sz w:val="24"/>
          <w:szCs w:val="24"/>
        </w:rPr>
        <w:t xml:space="preserve">lication developed using Django </w:t>
      </w:r>
    </w:p>
    <w:p w:rsidR="006D58D7" w:rsidRPr="00617A00" w:rsidRDefault="006D58D7" w:rsidP="006D58D7">
      <w:pPr>
        <w:pStyle w:val="ListBullet"/>
        <w:numPr>
          <w:ilvl w:val="0"/>
          <w:numId w:val="0"/>
        </w:numPr>
        <w:rPr>
          <w:rFonts w:ascii="Gill Sans MT" w:hAnsi="Gill Sans MT"/>
        </w:rPr>
      </w:pP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6D58D7" w:rsidRPr="00617A00" w:rsidTr="00B37421">
        <w:tc>
          <w:tcPr>
            <w:tcW w:w="4675" w:type="dxa"/>
          </w:tcPr>
          <w:p w:rsidR="005A0FA9" w:rsidRPr="00617A00" w:rsidRDefault="005A0FA9" w:rsidP="006D58D7">
            <w:pPr>
              <w:pStyle w:val="ListBullet"/>
              <w:numPr>
                <w:ilvl w:val="0"/>
                <w:numId w:val="0"/>
              </w:numPr>
              <w:contextualSpacing w:val="0"/>
              <w:rPr>
                <w:rFonts w:ascii="Gill Sans MT" w:hAnsi="Gill Sans MT"/>
              </w:rPr>
            </w:pPr>
          </w:p>
          <w:p w:rsidR="008460CA" w:rsidRPr="008A24A1" w:rsidRDefault="006D58D7" w:rsidP="008A24A1">
            <w:pPr>
              <w:pStyle w:val="Heading1"/>
              <w:outlineLvl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HOBBIES</w:t>
            </w:r>
          </w:p>
          <w:p w:rsidR="008F0E66" w:rsidRPr="00617A00" w:rsidRDefault="008F0E66" w:rsidP="008F0E66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Learning new technologies</w:t>
            </w:r>
          </w:p>
          <w:p w:rsidR="006D58D7" w:rsidRPr="00617A00" w:rsidRDefault="006D58D7" w:rsidP="00B37421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Playing the drums</w:t>
            </w:r>
          </w:p>
          <w:p w:rsidR="006D58D7" w:rsidRPr="00617A00" w:rsidRDefault="006D58D7" w:rsidP="00B37421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Playing football</w:t>
            </w:r>
          </w:p>
          <w:p w:rsidR="006D58D7" w:rsidRPr="008F0E66" w:rsidRDefault="00EB2791" w:rsidP="008F0E66">
            <w:pPr>
              <w:pStyle w:val="ListBullet"/>
              <w:rPr>
                <w:rFonts w:ascii="Gill Sans MT" w:hAnsi="Gill Sans MT"/>
                <w:sz w:val="24"/>
                <w:szCs w:val="24"/>
              </w:rPr>
            </w:pPr>
            <w:r w:rsidRPr="00617A00">
              <w:rPr>
                <w:rFonts w:ascii="Gill Sans MT" w:hAnsi="Gill Sans MT"/>
                <w:sz w:val="24"/>
                <w:szCs w:val="24"/>
              </w:rPr>
              <w:t>Playing video games</w:t>
            </w:r>
            <w:r w:rsidR="006D58D7" w:rsidRPr="00617A00">
              <w:rPr>
                <w:rFonts w:ascii="Gill Sans MT" w:hAnsi="Gill Sans MT"/>
                <w:sz w:val="24"/>
                <w:szCs w:val="24"/>
              </w:rPr>
              <w:t xml:space="preserve"> </w:t>
            </w:r>
          </w:p>
          <w:p w:rsidR="006D58D7" w:rsidRPr="00617A00" w:rsidRDefault="006D58D7" w:rsidP="00B37421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rFonts w:ascii="Gill Sans MT" w:hAnsi="Gill Sans MT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6D58D7" w:rsidRPr="00617A00" w:rsidRDefault="006D58D7" w:rsidP="006D58D7">
            <w:pPr>
              <w:pStyle w:val="ListBullet"/>
              <w:numPr>
                <w:ilvl w:val="0"/>
                <w:numId w:val="0"/>
              </w:numPr>
              <w:contextualSpacing w:val="0"/>
              <w:rPr>
                <w:rFonts w:ascii="Gill Sans MT" w:hAnsi="Gill Sans MT"/>
              </w:rPr>
            </w:pPr>
          </w:p>
        </w:tc>
      </w:tr>
    </w:tbl>
    <w:p w:rsidR="006D58D7" w:rsidRPr="00617A00" w:rsidRDefault="006D58D7" w:rsidP="008F0E66">
      <w:pPr>
        <w:pStyle w:val="ListBullet"/>
        <w:numPr>
          <w:ilvl w:val="0"/>
          <w:numId w:val="0"/>
        </w:numPr>
        <w:rPr>
          <w:rFonts w:ascii="Gill Sans MT" w:hAnsi="Gill Sans MT"/>
        </w:rPr>
      </w:pPr>
    </w:p>
    <w:sectPr w:rsidR="006D58D7" w:rsidRPr="00617A00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4F7" w:rsidRDefault="000F04F7" w:rsidP="0068194B">
      <w:r>
        <w:separator/>
      </w:r>
    </w:p>
    <w:p w:rsidR="000F04F7" w:rsidRDefault="000F04F7"/>
    <w:p w:rsidR="000F04F7" w:rsidRDefault="000F04F7"/>
  </w:endnote>
  <w:endnote w:type="continuationSeparator" w:id="0">
    <w:p w:rsidR="000F04F7" w:rsidRDefault="000F04F7" w:rsidP="0068194B">
      <w:r>
        <w:continuationSeparator/>
      </w:r>
    </w:p>
    <w:p w:rsidR="000F04F7" w:rsidRDefault="000F04F7"/>
    <w:p w:rsidR="000F04F7" w:rsidRDefault="000F04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7B3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4F7" w:rsidRDefault="000F04F7" w:rsidP="0068194B">
      <w:r>
        <w:separator/>
      </w:r>
    </w:p>
    <w:p w:rsidR="000F04F7" w:rsidRDefault="000F04F7"/>
    <w:p w:rsidR="000F04F7" w:rsidRDefault="000F04F7"/>
  </w:footnote>
  <w:footnote w:type="continuationSeparator" w:id="0">
    <w:p w:rsidR="000F04F7" w:rsidRDefault="000F04F7" w:rsidP="0068194B">
      <w:r>
        <w:continuationSeparator/>
      </w:r>
    </w:p>
    <w:p w:rsidR="000F04F7" w:rsidRDefault="000F04F7"/>
    <w:p w:rsidR="000F04F7" w:rsidRDefault="000F04F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53BF1EB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FE43700"/>
    <w:multiLevelType w:val="hybridMultilevel"/>
    <w:tmpl w:val="BB02BA32"/>
    <w:lvl w:ilvl="0" w:tplc="4B987AD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BF1"/>
    <w:rsid w:val="000001EF"/>
    <w:rsid w:val="00004093"/>
    <w:rsid w:val="00007322"/>
    <w:rsid w:val="00007728"/>
    <w:rsid w:val="00024584"/>
    <w:rsid w:val="00024730"/>
    <w:rsid w:val="0005539C"/>
    <w:rsid w:val="00055E95"/>
    <w:rsid w:val="0007021F"/>
    <w:rsid w:val="000B2079"/>
    <w:rsid w:val="000B2BA5"/>
    <w:rsid w:val="000F04F7"/>
    <w:rsid w:val="000F2F8C"/>
    <w:rsid w:val="0010006E"/>
    <w:rsid w:val="001045A8"/>
    <w:rsid w:val="00114A91"/>
    <w:rsid w:val="001271FD"/>
    <w:rsid w:val="001427E1"/>
    <w:rsid w:val="00162A4D"/>
    <w:rsid w:val="00163668"/>
    <w:rsid w:val="00171566"/>
    <w:rsid w:val="00174676"/>
    <w:rsid w:val="001755A8"/>
    <w:rsid w:val="00184014"/>
    <w:rsid w:val="00190DAB"/>
    <w:rsid w:val="00192008"/>
    <w:rsid w:val="001B7B3E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55FF1"/>
    <w:rsid w:val="002617AE"/>
    <w:rsid w:val="002638D0"/>
    <w:rsid w:val="002647D3"/>
    <w:rsid w:val="00275EAE"/>
    <w:rsid w:val="00294998"/>
    <w:rsid w:val="00297F18"/>
    <w:rsid w:val="002A1945"/>
    <w:rsid w:val="002B1C3F"/>
    <w:rsid w:val="002B2958"/>
    <w:rsid w:val="002B3FC8"/>
    <w:rsid w:val="002D23C5"/>
    <w:rsid w:val="002D6137"/>
    <w:rsid w:val="002E695D"/>
    <w:rsid w:val="002E7E61"/>
    <w:rsid w:val="002F05E5"/>
    <w:rsid w:val="002F254D"/>
    <w:rsid w:val="002F30E4"/>
    <w:rsid w:val="00307140"/>
    <w:rsid w:val="00316DFF"/>
    <w:rsid w:val="00325B57"/>
    <w:rsid w:val="00336056"/>
    <w:rsid w:val="0035448E"/>
    <w:rsid w:val="003544E1"/>
    <w:rsid w:val="0035496A"/>
    <w:rsid w:val="00366398"/>
    <w:rsid w:val="003A0632"/>
    <w:rsid w:val="003A30E5"/>
    <w:rsid w:val="003A6ADF"/>
    <w:rsid w:val="003B5928"/>
    <w:rsid w:val="003D380F"/>
    <w:rsid w:val="003D735B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0E4A"/>
    <w:rsid w:val="00566A35"/>
    <w:rsid w:val="0056701E"/>
    <w:rsid w:val="005740D7"/>
    <w:rsid w:val="005A0F26"/>
    <w:rsid w:val="005A0FA9"/>
    <w:rsid w:val="005A1B10"/>
    <w:rsid w:val="005A6850"/>
    <w:rsid w:val="005B1B1B"/>
    <w:rsid w:val="005C5932"/>
    <w:rsid w:val="005D169C"/>
    <w:rsid w:val="005D3CA7"/>
    <w:rsid w:val="005D4CC1"/>
    <w:rsid w:val="005E4252"/>
    <w:rsid w:val="005F4B91"/>
    <w:rsid w:val="005F55D2"/>
    <w:rsid w:val="005F613A"/>
    <w:rsid w:val="00617A00"/>
    <w:rsid w:val="0062312F"/>
    <w:rsid w:val="00625F2C"/>
    <w:rsid w:val="00651170"/>
    <w:rsid w:val="006618E9"/>
    <w:rsid w:val="006728C7"/>
    <w:rsid w:val="00677BC9"/>
    <w:rsid w:val="0068194B"/>
    <w:rsid w:val="00692703"/>
    <w:rsid w:val="006A1962"/>
    <w:rsid w:val="006B5D48"/>
    <w:rsid w:val="006B7D7B"/>
    <w:rsid w:val="006C1A5E"/>
    <w:rsid w:val="006C3B33"/>
    <w:rsid w:val="006C7877"/>
    <w:rsid w:val="006D58D7"/>
    <w:rsid w:val="006E1507"/>
    <w:rsid w:val="006E5A5F"/>
    <w:rsid w:val="006F4C1E"/>
    <w:rsid w:val="00712D8B"/>
    <w:rsid w:val="007273B7"/>
    <w:rsid w:val="00733E0A"/>
    <w:rsid w:val="0074403D"/>
    <w:rsid w:val="00746D44"/>
    <w:rsid w:val="00751FC1"/>
    <w:rsid w:val="007538DC"/>
    <w:rsid w:val="00757803"/>
    <w:rsid w:val="0079206B"/>
    <w:rsid w:val="00796076"/>
    <w:rsid w:val="007A62AB"/>
    <w:rsid w:val="007A72C0"/>
    <w:rsid w:val="007C0566"/>
    <w:rsid w:val="007C606B"/>
    <w:rsid w:val="007E6A61"/>
    <w:rsid w:val="00801140"/>
    <w:rsid w:val="00803404"/>
    <w:rsid w:val="00834955"/>
    <w:rsid w:val="008460CA"/>
    <w:rsid w:val="00855B59"/>
    <w:rsid w:val="00856078"/>
    <w:rsid w:val="00860461"/>
    <w:rsid w:val="0086487C"/>
    <w:rsid w:val="00870B20"/>
    <w:rsid w:val="008829F8"/>
    <w:rsid w:val="00885742"/>
    <w:rsid w:val="00885897"/>
    <w:rsid w:val="008A24A1"/>
    <w:rsid w:val="008A6538"/>
    <w:rsid w:val="008C7056"/>
    <w:rsid w:val="008F0E66"/>
    <w:rsid w:val="008F3B14"/>
    <w:rsid w:val="00901899"/>
    <w:rsid w:val="0090344B"/>
    <w:rsid w:val="00905715"/>
    <w:rsid w:val="0091321E"/>
    <w:rsid w:val="00913946"/>
    <w:rsid w:val="0092726B"/>
    <w:rsid w:val="00930A9D"/>
    <w:rsid w:val="009361BA"/>
    <w:rsid w:val="00944F78"/>
    <w:rsid w:val="009510E7"/>
    <w:rsid w:val="00952C89"/>
    <w:rsid w:val="009571D8"/>
    <w:rsid w:val="009650EA"/>
    <w:rsid w:val="009758B4"/>
    <w:rsid w:val="0097790C"/>
    <w:rsid w:val="0098506E"/>
    <w:rsid w:val="009A44CE"/>
    <w:rsid w:val="009C4DFC"/>
    <w:rsid w:val="009D44F8"/>
    <w:rsid w:val="009E3160"/>
    <w:rsid w:val="009E53B2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10D1"/>
    <w:rsid w:val="00A93A5D"/>
    <w:rsid w:val="00AB32F8"/>
    <w:rsid w:val="00AB610B"/>
    <w:rsid w:val="00AC6C79"/>
    <w:rsid w:val="00AD29C5"/>
    <w:rsid w:val="00AD360E"/>
    <w:rsid w:val="00AD40FB"/>
    <w:rsid w:val="00AD782D"/>
    <w:rsid w:val="00AE7650"/>
    <w:rsid w:val="00AE7BF1"/>
    <w:rsid w:val="00AF4FB9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6A4"/>
    <w:rsid w:val="00BA1546"/>
    <w:rsid w:val="00BB4E51"/>
    <w:rsid w:val="00BD2C13"/>
    <w:rsid w:val="00BD431F"/>
    <w:rsid w:val="00BE423E"/>
    <w:rsid w:val="00BF61AC"/>
    <w:rsid w:val="00C47FA6"/>
    <w:rsid w:val="00C57FC6"/>
    <w:rsid w:val="00C6553A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86517"/>
    <w:rsid w:val="00D9521A"/>
    <w:rsid w:val="00DA3914"/>
    <w:rsid w:val="00DA59AA"/>
    <w:rsid w:val="00DA67AF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25A01"/>
    <w:rsid w:val="00E300FC"/>
    <w:rsid w:val="00E362DB"/>
    <w:rsid w:val="00E5632B"/>
    <w:rsid w:val="00E70240"/>
    <w:rsid w:val="00E71E6B"/>
    <w:rsid w:val="00E81CC5"/>
    <w:rsid w:val="00E85A87"/>
    <w:rsid w:val="00E85B4A"/>
    <w:rsid w:val="00E916C0"/>
    <w:rsid w:val="00E9528E"/>
    <w:rsid w:val="00EA5099"/>
    <w:rsid w:val="00EB2791"/>
    <w:rsid w:val="00EC1351"/>
    <w:rsid w:val="00EC4CBF"/>
    <w:rsid w:val="00EE2CA8"/>
    <w:rsid w:val="00EF17E8"/>
    <w:rsid w:val="00EF51D9"/>
    <w:rsid w:val="00F130DD"/>
    <w:rsid w:val="00F24884"/>
    <w:rsid w:val="00F41DA2"/>
    <w:rsid w:val="00F476C4"/>
    <w:rsid w:val="00F61DF9"/>
    <w:rsid w:val="00F81960"/>
    <w:rsid w:val="00F8769D"/>
    <w:rsid w:val="00F9350C"/>
    <w:rsid w:val="00F94AE2"/>
    <w:rsid w:val="00F94EB5"/>
    <w:rsid w:val="00F9624D"/>
    <w:rsid w:val="00FB31C1"/>
    <w:rsid w:val="00FB58F2"/>
    <w:rsid w:val="00FC6AEA"/>
    <w:rsid w:val="00FD3D13"/>
    <w:rsid w:val="00FE0A97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724451-8FCF-4749-90D9-AB4EC60D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pro.herokuapp.com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tamunokrobluejack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jango-scheduleapp.herokuapp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%20Blue-Jack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21B4457624446A99229616FA1EAD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89E8B-1EFB-4406-A475-4BADE258D98C}"/>
      </w:docPartPr>
      <w:docPartBody>
        <w:p w:rsidR="00F410B0" w:rsidRDefault="0097469C" w:rsidP="0097469C">
          <w:pPr>
            <w:pStyle w:val="121B4457624446A99229616FA1EAD78F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2D"/>
    <w:rsid w:val="0000651E"/>
    <w:rsid w:val="000C2384"/>
    <w:rsid w:val="00140B91"/>
    <w:rsid w:val="0097469C"/>
    <w:rsid w:val="00A5270E"/>
    <w:rsid w:val="00AF45D3"/>
    <w:rsid w:val="00B93599"/>
    <w:rsid w:val="00CD7624"/>
    <w:rsid w:val="00D57FCD"/>
    <w:rsid w:val="00DC1626"/>
    <w:rsid w:val="00F020C5"/>
    <w:rsid w:val="00F0672D"/>
    <w:rsid w:val="00F105F5"/>
    <w:rsid w:val="00F4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F44255974F4F13AEB0B8FB9751BDFE">
    <w:name w:val="75F44255974F4F13AEB0B8FB9751BDF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9752D611467D4FFA9B8C22389A8EC1F0">
    <w:name w:val="9752D611467D4FFA9B8C22389A8EC1F0"/>
  </w:style>
  <w:style w:type="paragraph" w:customStyle="1" w:styleId="EACE0DF292B74408A840F8145E3E19EC">
    <w:name w:val="EACE0DF292B74408A840F8145E3E19EC"/>
  </w:style>
  <w:style w:type="paragraph" w:customStyle="1" w:styleId="CF196854BCE542AA9F48063B7DC49D7F">
    <w:name w:val="CF196854BCE542AA9F48063B7DC49D7F"/>
  </w:style>
  <w:style w:type="paragraph" w:customStyle="1" w:styleId="A11F5AD7A1E949EAA098693E57F4D7CA">
    <w:name w:val="A11F5AD7A1E949EAA098693E57F4D7CA"/>
  </w:style>
  <w:style w:type="paragraph" w:customStyle="1" w:styleId="6EB1C8DABA49458CBC293EE09B8DAB5A">
    <w:name w:val="6EB1C8DABA49458CBC293EE09B8DAB5A"/>
  </w:style>
  <w:style w:type="paragraph" w:customStyle="1" w:styleId="199CD71C62684FB489DED0A5491FC654">
    <w:name w:val="199CD71C62684FB489DED0A5491FC654"/>
  </w:style>
  <w:style w:type="paragraph" w:customStyle="1" w:styleId="71A8F442C972443DA2ECCF6BF10F9A58">
    <w:name w:val="71A8F442C972443DA2ECCF6BF10F9A58"/>
  </w:style>
  <w:style w:type="paragraph" w:customStyle="1" w:styleId="0315C1334F2F4C3A8F25F9A48DB1CBBF">
    <w:name w:val="0315C1334F2F4C3A8F25F9A48DB1CBBF"/>
  </w:style>
  <w:style w:type="paragraph" w:customStyle="1" w:styleId="E415816566B64AEF8DC3A15183ED719E">
    <w:name w:val="E415816566B64AEF8DC3A15183ED719E"/>
  </w:style>
  <w:style w:type="paragraph" w:customStyle="1" w:styleId="14A882BC52924F5ABC4FD37E4AC132EA">
    <w:name w:val="14A882BC52924F5ABC4FD37E4AC132EA"/>
  </w:style>
  <w:style w:type="paragraph" w:customStyle="1" w:styleId="5CAEEE9DDFFC4EF78E281A785E7CB99F">
    <w:name w:val="5CAEEE9DDFFC4EF78E281A785E7CB99F"/>
  </w:style>
  <w:style w:type="paragraph" w:customStyle="1" w:styleId="195F9FCFD94740CFACCB090C15575DAA">
    <w:name w:val="195F9FCFD94740CFACCB090C15575DAA"/>
  </w:style>
  <w:style w:type="paragraph" w:customStyle="1" w:styleId="29435356FA954A4D9370EDE2C28FCC3C">
    <w:name w:val="29435356FA954A4D9370EDE2C28FCC3C"/>
  </w:style>
  <w:style w:type="paragraph" w:customStyle="1" w:styleId="FBEEA665A62F4949885D99E1DE0C3F50">
    <w:name w:val="FBEEA665A62F4949885D99E1DE0C3F50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B3A15377E8264B24B0637B5F670D8F73">
    <w:name w:val="B3A15377E8264B24B0637B5F670D8F73"/>
  </w:style>
  <w:style w:type="paragraph" w:customStyle="1" w:styleId="337BBB7262184BDEA116716A3EC84A7E">
    <w:name w:val="337BBB7262184BDEA116716A3EC84A7E"/>
  </w:style>
  <w:style w:type="paragraph" w:customStyle="1" w:styleId="5059A8793B934893BCB836F56970D25A">
    <w:name w:val="5059A8793B934893BCB836F56970D25A"/>
  </w:style>
  <w:style w:type="paragraph" w:customStyle="1" w:styleId="698B0DAF8C434E21AF19B584AC46E739">
    <w:name w:val="698B0DAF8C434E21AF19B584AC46E739"/>
  </w:style>
  <w:style w:type="paragraph" w:customStyle="1" w:styleId="102E198A649A4EF49BF799E6297BCB20">
    <w:name w:val="102E198A649A4EF49BF799E6297BCB20"/>
  </w:style>
  <w:style w:type="paragraph" w:customStyle="1" w:styleId="F1A6B17AF34F44408C038D0A23D7C4AA">
    <w:name w:val="F1A6B17AF34F44408C038D0A23D7C4AA"/>
  </w:style>
  <w:style w:type="paragraph" w:customStyle="1" w:styleId="8E5FC3092DF04C609AAB38E9AA259337">
    <w:name w:val="8E5FC3092DF04C609AAB38E9AA259337"/>
  </w:style>
  <w:style w:type="paragraph" w:customStyle="1" w:styleId="379F42B903AA4BA4BB4E2C9684FBA6F8">
    <w:name w:val="379F42B903AA4BA4BB4E2C9684FBA6F8"/>
  </w:style>
  <w:style w:type="paragraph" w:customStyle="1" w:styleId="E965EB9AB1854BEEB766BE18781D71CF">
    <w:name w:val="E965EB9AB1854BEEB766BE18781D71CF"/>
  </w:style>
  <w:style w:type="paragraph" w:customStyle="1" w:styleId="DA751E2A28BD4F4C813DBE357F64E635">
    <w:name w:val="DA751E2A28BD4F4C813DBE357F64E635"/>
  </w:style>
  <w:style w:type="paragraph" w:customStyle="1" w:styleId="7EE035AB437A476EAE705DE4C4ADF870">
    <w:name w:val="7EE035AB437A476EAE705DE4C4ADF870"/>
  </w:style>
  <w:style w:type="paragraph" w:customStyle="1" w:styleId="EEFC51D8AA784A078D69F69310E5F1FE">
    <w:name w:val="EEFC51D8AA784A078D69F69310E5F1FE"/>
  </w:style>
  <w:style w:type="paragraph" w:customStyle="1" w:styleId="B50C3911A7A54047BDCAE6BD7E198586">
    <w:name w:val="B50C3911A7A54047BDCAE6BD7E198586"/>
  </w:style>
  <w:style w:type="paragraph" w:customStyle="1" w:styleId="DAC152279B0F4A59ACA4D5796945BBAD">
    <w:name w:val="DAC152279B0F4A59ACA4D5796945BBAD"/>
  </w:style>
  <w:style w:type="paragraph" w:customStyle="1" w:styleId="27963309546B402C985370C01A1E7919">
    <w:name w:val="27963309546B402C985370C01A1E7919"/>
  </w:style>
  <w:style w:type="paragraph" w:customStyle="1" w:styleId="58E9C1EF2D0D4218A8D0E6D40CA530A2">
    <w:name w:val="58E9C1EF2D0D4218A8D0E6D40CA530A2"/>
  </w:style>
  <w:style w:type="paragraph" w:customStyle="1" w:styleId="2BC213B4164A47D08959BF7E5232DC1F">
    <w:name w:val="2BC213B4164A47D08959BF7E5232DC1F"/>
  </w:style>
  <w:style w:type="paragraph" w:customStyle="1" w:styleId="C84EB67CEA5340C09FB19F38D3358379">
    <w:name w:val="C84EB67CEA5340C09FB19F38D3358379"/>
  </w:style>
  <w:style w:type="paragraph" w:customStyle="1" w:styleId="E41CF34DCBFE401496E8261423FE3E5D">
    <w:name w:val="E41CF34DCBFE401496E8261423FE3E5D"/>
  </w:style>
  <w:style w:type="paragraph" w:customStyle="1" w:styleId="64B8A3FA0EE24ECB948BCCF245DCDA75">
    <w:name w:val="64B8A3FA0EE24ECB948BCCF245DCDA75"/>
  </w:style>
  <w:style w:type="paragraph" w:customStyle="1" w:styleId="A266EA0D14F144138DEE2A4AF4B2BB58">
    <w:name w:val="A266EA0D14F144138DEE2A4AF4B2BB58"/>
  </w:style>
  <w:style w:type="paragraph" w:customStyle="1" w:styleId="F650E2F30C4644A6BBB80373D2B5DEF9">
    <w:name w:val="F650E2F30C4644A6BBB80373D2B5DEF9"/>
  </w:style>
  <w:style w:type="paragraph" w:customStyle="1" w:styleId="DBDCDF8D38874CF19EC7EFD5FB060963">
    <w:name w:val="DBDCDF8D38874CF19EC7EFD5FB060963"/>
  </w:style>
  <w:style w:type="paragraph" w:customStyle="1" w:styleId="2459CBBC85F24DF9A63340D66692F9F4">
    <w:name w:val="2459CBBC85F24DF9A63340D66692F9F4"/>
  </w:style>
  <w:style w:type="paragraph" w:customStyle="1" w:styleId="CF1F75B1F972484D81C1761E7F8F70DC">
    <w:name w:val="CF1F75B1F972484D81C1761E7F8F70DC"/>
  </w:style>
  <w:style w:type="paragraph" w:customStyle="1" w:styleId="3A4159AC011946FE9B281C8ADE0C2272">
    <w:name w:val="3A4159AC011946FE9B281C8ADE0C2272"/>
  </w:style>
  <w:style w:type="paragraph" w:customStyle="1" w:styleId="121B4457624446A99229616FA1EAD78F">
    <w:name w:val="121B4457624446A99229616FA1EAD78F"/>
    <w:rsid w:val="009746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516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Blue-Jack</dc:creator>
  <cp:keywords/>
  <dc:description/>
  <cp:lastModifiedBy>tamunokrobluejack@gmail.com</cp:lastModifiedBy>
  <cp:revision>27</cp:revision>
  <dcterms:created xsi:type="dcterms:W3CDTF">2021-10-05T04:22:00Z</dcterms:created>
  <dcterms:modified xsi:type="dcterms:W3CDTF">2022-02-01T16:37:00Z</dcterms:modified>
  <cp:category/>
</cp:coreProperties>
</file>